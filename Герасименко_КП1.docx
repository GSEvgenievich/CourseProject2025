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B7D06C" w14:textId="77777777" w:rsidR="00BB22C1" w:rsidRDefault="0097344F" w:rsidP="0097344F">
      <w:pPr>
        <w:pStyle w:val="1"/>
      </w:pPr>
      <w:r>
        <w:t>Анализ и разработка требований</w:t>
      </w:r>
    </w:p>
    <w:p w14:paraId="3AC37E66" w14:textId="77777777" w:rsidR="0097344F" w:rsidRDefault="0097344F" w:rsidP="0097344F">
      <w:pPr>
        <w:pStyle w:val="2"/>
      </w:pPr>
      <w:r>
        <w:t>Назначение и область применения</w:t>
      </w:r>
    </w:p>
    <w:p w14:paraId="78D4ED9C" w14:textId="664133CB" w:rsidR="0097344F" w:rsidRDefault="00E24BBF" w:rsidP="0097344F">
      <w:pPr>
        <w:pStyle w:val="a3"/>
      </w:pPr>
      <w:r w:rsidRPr="00E24BBF">
        <w:t>Основным назначением</w:t>
      </w:r>
      <w:r w:rsidR="00264D2C" w:rsidRPr="00264D2C">
        <w:t xml:space="preserve"> </w:t>
      </w:r>
      <w:r w:rsidR="00264D2C">
        <w:t>приме</w:t>
      </w:r>
      <w:r w:rsidR="00264D2C" w:rsidRPr="00264D2C">
        <w:t>нения</w:t>
      </w:r>
      <w:r w:rsidRPr="00E24BBF">
        <w:t xml:space="preserve"> подсистемы является упрощение организации работы команд на хакатонах, что снизит временные затраты на управление проектами и минимизирует ошибки</w:t>
      </w:r>
      <w:r>
        <w:t xml:space="preserve"> коммуникации между участниками</w:t>
      </w:r>
      <w:r w:rsidR="00D034B5" w:rsidRPr="00D034B5">
        <w:t>.</w:t>
      </w:r>
      <w:r w:rsidR="00264D2C">
        <w:t xml:space="preserve"> </w:t>
      </w:r>
    </w:p>
    <w:p w14:paraId="1BAC82B8" w14:textId="30420D79" w:rsidR="0097344F" w:rsidRPr="00D034B5" w:rsidRDefault="00167928" w:rsidP="0097344F">
      <w:pPr>
        <w:pStyle w:val="a3"/>
      </w:pPr>
      <w:r>
        <w:t xml:space="preserve">ПО предназначено для использования </w:t>
      </w:r>
      <w:r w:rsidR="00D034B5">
        <w:t>участниками соревнований по программированию, таких как хакатоны.</w:t>
      </w:r>
    </w:p>
    <w:p w14:paraId="441F88DD" w14:textId="77777777" w:rsidR="0097344F" w:rsidRDefault="0097344F" w:rsidP="0097344F">
      <w:pPr>
        <w:pStyle w:val="2"/>
      </w:pPr>
      <w:r>
        <w:t>Постановка задачи</w:t>
      </w:r>
    </w:p>
    <w:p w14:paraId="08D24CB9" w14:textId="77777777" w:rsidR="0097344F" w:rsidRDefault="00E65693" w:rsidP="0097344F">
      <w:pPr>
        <w:pStyle w:val="a3"/>
      </w:pPr>
      <w:r>
        <w:t>Необходимо разработать оконное приложение, в котором будут реализованы следующие функциональные возможности:</w:t>
      </w:r>
    </w:p>
    <w:p w14:paraId="06D5FECC" w14:textId="3BD632B1" w:rsidR="00E65693" w:rsidRDefault="00200503" w:rsidP="00E65693">
      <w:pPr>
        <w:pStyle w:val="a1"/>
      </w:pPr>
      <w:r>
        <w:t>с</w:t>
      </w:r>
      <w:r w:rsidR="00D034B5">
        <w:t>оздание рабочего пространства команд</w:t>
      </w:r>
      <w:r w:rsidR="00745971">
        <w:rPr>
          <w:lang w:val="en-US"/>
        </w:rPr>
        <w:t>;</w:t>
      </w:r>
    </w:p>
    <w:p w14:paraId="50E59E7D" w14:textId="28A7B6A0" w:rsidR="00200503" w:rsidRDefault="00200503" w:rsidP="00E65693">
      <w:pPr>
        <w:pStyle w:val="a1"/>
      </w:pPr>
      <w:r w:rsidRPr="00200503">
        <w:t>организация системы приглашений участников</w:t>
      </w:r>
      <w:r w:rsidR="00745971">
        <w:t>;</w:t>
      </w:r>
    </w:p>
    <w:p w14:paraId="4E235666" w14:textId="33BA30A9" w:rsidR="00200503" w:rsidRDefault="00200503" w:rsidP="00E24BBF">
      <w:pPr>
        <w:pStyle w:val="a1"/>
      </w:pPr>
      <w:r>
        <w:rPr>
          <w:lang w:eastAsia="ru-RU"/>
        </w:rPr>
        <w:t>управление проектами</w:t>
      </w:r>
      <w:r w:rsidR="00E24BBF">
        <w:rPr>
          <w:lang w:eastAsia="ru-RU"/>
        </w:rPr>
        <w:t xml:space="preserve"> и задачами по ним</w:t>
      </w:r>
      <w:r w:rsidR="00745971">
        <w:rPr>
          <w:lang w:eastAsia="ru-RU"/>
        </w:rPr>
        <w:t>;</w:t>
      </w:r>
    </w:p>
    <w:p w14:paraId="00771FED" w14:textId="4F67D835" w:rsidR="00D034B5" w:rsidRDefault="00200503" w:rsidP="00D034B5">
      <w:pPr>
        <w:pStyle w:val="a1"/>
        <w:rPr>
          <w:lang w:eastAsia="ru-RU"/>
        </w:rPr>
      </w:pPr>
      <w:r>
        <w:rPr>
          <w:lang w:eastAsia="ru-RU"/>
        </w:rPr>
        <w:t>обеспечение внутренней коммуникации в команде</w:t>
      </w:r>
      <w:r w:rsidR="00745971">
        <w:rPr>
          <w:lang w:eastAsia="ru-RU"/>
        </w:rPr>
        <w:t>;</w:t>
      </w:r>
    </w:p>
    <w:p w14:paraId="6695E564" w14:textId="5FB449A7" w:rsidR="00200503" w:rsidRDefault="00200503" w:rsidP="00D034B5">
      <w:pPr>
        <w:pStyle w:val="a1"/>
        <w:rPr>
          <w:lang w:eastAsia="ru-RU"/>
        </w:rPr>
      </w:pPr>
      <w:r>
        <w:rPr>
          <w:lang w:eastAsia="ru-RU"/>
        </w:rPr>
        <w:t xml:space="preserve">реализация </w:t>
      </w:r>
      <w:r w:rsidRPr="00200503">
        <w:rPr>
          <w:lang w:eastAsia="ru-RU"/>
        </w:rPr>
        <w:t xml:space="preserve">системы </w:t>
      </w:r>
      <w:r>
        <w:rPr>
          <w:lang w:eastAsia="ru-RU"/>
        </w:rPr>
        <w:t>документооборота</w:t>
      </w:r>
      <w:r w:rsidR="00745971">
        <w:rPr>
          <w:lang w:eastAsia="ru-RU"/>
        </w:rPr>
        <w:t>;</w:t>
      </w:r>
    </w:p>
    <w:p w14:paraId="74AE7400" w14:textId="20FFEF15" w:rsidR="00200503" w:rsidRDefault="00200503" w:rsidP="00D034B5">
      <w:pPr>
        <w:pStyle w:val="a1"/>
        <w:rPr>
          <w:lang w:eastAsia="ru-RU"/>
        </w:rPr>
      </w:pPr>
      <w:r w:rsidRPr="00200503">
        <w:rPr>
          <w:lang w:eastAsia="ru-RU"/>
        </w:rPr>
        <w:t xml:space="preserve">настройка интеграции с </w:t>
      </w:r>
      <w:proofErr w:type="spellStart"/>
      <w:r w:rsidRPr="00200503">
        <w:rPr>
          <w:lang w:eastAsia="ru-RU"/>
        </w:rPr>
        <w:t>GitHub</w:t>
      </w:r>
      <w:proofErr w:type="spellEnd"/>
      <w:r w:rsidR="00745971">
        <w:rPr>
          <w:lang w:eastAsia="ru-RU"/>
        </w:rPr>
        <w:t>;</w:t>
      </w:r>
    </w:p>
    <w:p w14:paraId="773B8948" w14:textId="3745C1D1" w:rsidR="00200503" w:rsidRPr="00D034B5" w:rsidRDefault="00200503" w:rsidP="00D034B5">
      <w:pPr>
        <w:pStyle w:val="a1"/>
        <w:rPr>
          <w:lang w:eastAsia="ru-RU"/>
        </w:rPr>
      </w:pPr>
      <w:r>
        <w:rPr>
          <w:lang w:eastAsia="ru-RU"/>
        </w:rPr>
        <w:t>отправка уведомлений о событиях проектов.</w:t>
      </w:r>
    </w:p>
    <w:p w14:paraId="3DFFFCF3" w14:textId="33ABF319" w:rsidR="00E0189A" w:rsidRDefault="00B34F35" w:rsidP="00BA4020">
      <w:pPr>
        <w:pStyle w:val="a3"/>
      </w:pPr>
      <w:r w:rsidRPr="00B34F35">
        <w:t>В подсистеме должна быть обязательная авторизация пользователей с разграничением прав доступа</w:t>
      </w:r>
      <w:r w:rsidR="00E0189A">
        <w:t>.</w:t>
      </w:r>
    </w:p>
    <w:p w14:paraId="2097BAEA" w14:textId="1DB97B01" w:rsidR="009F0C54" w:rsidRDefault="00B34F35" w:rsidP="009F0C54">
      <w:pPr>
        <w:pStyle w:val="a3"/>
      </w:pPr>
      <w:r>
        <w:t xml:space="preserve">Авторизованный пользователь без команды имеет возможность редактирования профиля, соединения учётной записи с учётной записью </w:t>
      </w:r>
      <w:r>
        <w:rPr>
          <w:lang w:val="en-US"/>
        </w:rPr>
        <w:t>GitHub</w:t>
      </w:r>
      <w:r w:rsidR="00AE0F58">
        <w:t>, просм</w:t>
      </w:r>
      <w:r w:rsidR="00264D2C">
        <w:t>отра списка</w:t>
      </w:r>
      <w:r w:rsidR="00AE0F58">
        <w:t xml:space="preserve"> доступных соревнований.</w:t>
      </w:r>
    </w:p>
    <w:p w14:paraId="77EA652B" w14:textId="131FB6A3" w:rsidR="009F0C54" w:rsidRDefault="00E24BBF" w:rsidP="009F0C54">
      <w:pPr>
        <w:pStyle w:val="a3"/>
      </w:pPr>
      <w:r w:rsidRPr="00E24BBF">
        <w:t>Участник команды может участвовать в обсуждениях основного чата команды, чатах проектов и личных задач. Также он может просматривать документацию проектов и отслежив</w:t>
      </w:r>
      <w:r>
        <w:t>ать прогресс команды по задачам</w:t>
      </w:r>
      <w:r w:rsidR="009F0C54">
        <w:t>.</w:t>
      </w:r>
    </w:p>
    <w:p w14:paraId="5F1912F4" w14:textId="68FFA6CB" w:rsidR="009F0C54" w:rsidRDefault="00B34F35" w:rsidP="009F0C54">
      <w:pPr>
        <w:pStyle w:val="a3"/>
      </w:pPr>
      <w:r>
        <w:lastRenderedPageBreak/>
        <w:t xml:space="preserve">Капитан команды может </w:t>
      </w:r>
      <w:r w:rsidR="00712925">
        <w:t>создавать, удалять, редактировать записи о проектах</w:t>
      </w:r>
      <w:r w:rsidR="00AE0F58">
        <w:t xml:space="preserve"> команды, распределять задачи между участниками, настраивать интеграцию с </w:t>
      </w:r>
      <w:r w:rsidR="00AE0F58">
        <w:rPr>
          <w:lang w:val="en-US"/>
        </w:rPr>
        <w:t>GitHub</w:t>
      </w:r>
      <w:r w:rsidR="00AE0F58">
        <w:t>, участвовать во всех чатах текущей команды</w:t>
      </w:r>
      <w:r w:rsidR="009F0C54">
        <w:t>.</w:t>
      </w:r>
    </w:p>
    <w:p w14:paraId="421A374E" w14:textId="64B1C166" w:rsidR="00AE0F58" w:rsidRDefault="004D10CE" w:rsidP="009F0C54">
      <w:pPr>
        <w:pStyle w:val="a3"/>
      </w:pPr>
      <w:r>
        <w:t>Организатор имеет возможность создавать записи о новых</w:t>
      </w:r>
      <w:r w:rsidR="00AE0F58">
        <w:t xml:space="preserve"> соревнования</w:t>
      </w:r>
      <w:r>
        <w:t>х</w:t>
      </w:r>
      <w:r w:rsidR="006F6A48">
        <w:t>, формировать команды внутри соревнований, приглашать участников команды, назначать капитанов команд.</w:t>
      </w:r>
    </w:p>
    <w:p w14:paraId="13430481" w14:textId="3752A9D1" w:rsidR="00E24BBF" w:rsidRDefault="00AA6036" w:rsidP="00E24BBF">
      <w:pPr>
        <w:pStyle w:val="a3"/>
      </w:pPr>
      <w:r>
        <w:t>На рисунке 1 изображена диаграмма вариантов использования оконного приложения.</w:t>
      </w:r>
    </w:p>
    <w:p w14:paraId="204359C3" w14:textId="71C67EDC" w:rsidR="00AA6036" w:rsidRDefault="00885A05" w:rsidP="00AA6036">
      <w:pPr>
        <w:pStyle w:val="afd"/>
      </w:pPr>
      <w:r>
        <w:rPr>
          <w:lang w:eastAsia="ru-RU"/>
        </w:rPr>
        <w:drawing>
          <wp:inline distT="0" distB="0" distL="0" distR="0" wp14:anchorId="5079CB1A" wp14:editId="3111D684">
            <wp:extent cx="5943600" cy="5812790"/>
            <wp:effectExtent l="0" t="0" r="0" b="5080"/>
            <wp:docPr id="1863494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757A5" w14:textId="77777777" w:rsidR="00AA6036" w:rsidRDefault="00AA6036" w:rsidP="00AA6036">
      <w:pPr>
        <w:pStyle w:val="afe"/>
      </w:pPr>
      <w:r>
        <w:t xml:space="preserve">Рисунок 1 – Диаграмма </w:t>
      </w:r>
      <w:r w:rsidRPr="00B716EE">
        <w:t xml:space="preserve">вариантов </w:t>
      </w:r>
      <w:r>
        <w:t>использования оконного приложения</w:t>
      </w:r>
    </w:p>
    <w:p w14:paraId="1801269C" w14:textId="7322C793" w:rsidR="00E0189A" w:rsidRPr="004C3681" w:rsidRDefault="004C3681" w:rsidP="00BA4020">
      <w:pPr>
        <w:pStyle w:val="a3"/>
      </w:pPr>
      <w:r w:rsidRPr="004C3681">
        <w:lastRenderedPageBreak/>
        <w:t>Работа с системой осуществляется по следующему алгоритму</w:t>
      </w:r>
      <w:r w:rsidR="00E0189A" w:rsidRPr="004C3681">
        <w:t>:</w:t>
      </w:r>
    </w:p>
    <w:p w14:paraId="7F32ECEF" w14:textId="1363FD4E" w:rsidR="00E0189A" w:rsidRDefault="004C3681" w:rsidP="00E0189A">
      <w:pPr>
        <w:pStyle w:val="a1"/>
      </w:pPr>
      <w:r>
        <w:t xml:space="preserve">организатор </w:t>
      </w:r>
      <w:r w:rsidR="004D10CE">
        <w:t>создаёт записи о соревновании</w:t>
      </w:r>
      <w:r>
        <w:t xml:space="preserve"> и формирует команды</w:t>
      </w:r>
      <w:r w:rsidR="00745971">
        <w:t>;</w:t>
      </w:r>
    </w:p>
    <w:p w14:paraId="4DA0676A" w14:textId="476349B0" w:rsidR="004C3681" w:rsidRDefault="004C3681" w:rsidP="00E0189A">
      <w:pPr>
        <w:pStyle w:val="a1"/>
      </w:pPr>
      <w:r>
        <w:t>пользователи регистрируются или входят в систему</w:t>
      </w:r>
      <w:r w:rsidR="00745971">
        <w:t>;</w:t>
      </w:r>
    </w:p>
    <w:p w14:paraId="5FB88ADA" w14:textId="37C33CB2" w:rsidR="00E0189A" w:rsidRDefault="004C3681" w:rsidP="00E0189A">
      <w:pPr>
        <w:pStyle w:val="a1"/>
      </w:pPr>
      <w:r>
        <w:t>пользователи присоединяются к командам по кодам приглашения</w:t>
      </w:r>
      <w:r w:rsidR="00745971">
        <w:t>;</w:t>
      </w:r>
    </w:p>
    <w:p w14:paraId="1B1E3349" w14:textId="06CA6E72" w:rsidR="00E0189A" w:rsidRDefault="004C3681" w:rsidP="005E13FE">
      <w:pPr>
        <w:pStyle w:val="a1"/>
      </w:pPr>
      <w:r>
        <w:t>организатор назначает капитанов в командах</w:t>
      </w:r>
      <w:r w:rsidR="00745971">
        <w:t>;</w:t>
      </w:r>
    </w:p>
    <w:p w14:paraId="70A232A3" w14:textId="583E2BB8" w:rsidR="00E0189A" w:rsidRDefault="004C3681" w:rsidP="00E0189A">
      <w:pPr>
        <w:pStyle w:val="a1"/>
      </w:pPr>
      <w:r>
        <w:t>капитан создает проекты</w:t>
      </w:r>
      <w:r w:rsidR="00745971">
        <w:t>;</w:t>
      </w:r>
    </w:p>
    <w:p w14:paraId="37589115" w14:textId="5DB72E65" w:rsidR="009772FB" w:rsidRDefault="001F1471" w:rsidP="00E0189A">
      <w:pPr>
        <w:pStyle w:val="a1"/>
      </w:pPr>
      <w:r>
        <w:t>при необходимости</w:t>
      </w:r>
      <w:r w:rsidR="009772FB">
        <w:t xml:space="preserve"> капитан загружает сопроводительные материалы по проекту</w:t>
      </w:r>
      <w:r w:rsidR="00745971">
        <w:t>;</w:t>
      </w:r>
    </w:p>
    <w:p w14:paraId="197D7D1F" w14:textId="6704971F" w:rsidR="00E0189A" w:rsidRDefault="004C3681" w:rsidP="00E0189A">
      <w:pPr>
        <w:pStyle w:val="a1"/>
      </w:pPr>
      <w:r>
        <w:t>капитан формирует задачи с подробным описанием</w:t>
      </w:r>
      <w:r w:rsidR="00745971">
        <w:t>;</w:t>
      </w:r>
    </w:p>
    <w:p w14:paraId="3AF3C749" w14:textId="6BCB42D2" w:rsidR="004C3681" w:rsidRPr="00167928" w:rsidRDefault="004C3681" w:rsidP="00E0189A">
      <w:pPr>
        <w:pStyle w:val="a1"/>
      </w:pPr>
      <w:r>
        <w:t xml:space="preserve">капитан назначает </w:t>
      </w:r>
      <w:r w:rsidR="009772FB">
        <w:t>задачи участникам команды</w:t>
      </w:r>
      <w:r w:rsidR="00745971">
        <w:t>;</w:t>
      </w:r>
    </w:p>
    <w:p w14:paraId="7E35C2EF" w14:textId="4A6CD00A" w:rsidR="00650BF9" w:rsidRDefault="009772FB" w:rsidP="00E0189A">
      <w:pPr>
        <w:pStyle w:val="a1"/>
      </w:pPr>
      <w:r>
        <w:t>участники команды задают вопросы по задачам и общаются в чатах</w:t>
      </w:r>
      <w:r w:rsidR="00745971">
        <w:t>;</w:t>
      </w:r>
    </w:p>
    <w:p w14:paraId="6F843F43" w14:textId="1ACFD3BD" w:rsidR="00650BF9" w:rsidRDefault="005E13FE" w:rsidP="00E0189A">
      <w:pPr>
        <w:pStyle w:val="a1"/>
      </w:pPr>
      <w:r>
        <w:t>при необходимости</w:t>
      </w:r>
      <w:r w:rsidR="009772FB">
        <w:t xml:space="preserve"> участники обращаются к сопроводительным материалам по проектам</w:t>
      </w:r>
      <w:r w:rsidR="00745971">
        <w:t>;</w:t>
      </w:r>
    </w:p>
    <w:p w14:paraId="7144CE77" w14:textId="3DD3800B" w:rsidR="009772FB" w:rsidRDefault="009772FB" w:rsidP="00E0189A">
      <w:pPr>
        <w:pStyle w:val="a1"/>
      </w:pPr>
      <w:r>
        <w:t>по завершению задач участники запрашивают подтверждение завершение задачи у капитана</w:t>
      </w:r>
      <w:r w:rsidR="00745971">
        <w:t>;</w:t>
      </w:r>
    </w:p>
    <w:p w14:paraId="242D075E" w14:textId="7AE43CF0" w:rsidR="009772FB" w:rsidRDefault="009772FB" w:rsidP="00E0189A">
      <w:pPr>
        <w:pStyle w:val="a1"/>
      </w:pPr>
      <w:r>
        <w:t>при успешной проверке выполненных задач капитаном, задачи завершаются.</w:t>
      </w:r>
    </w:p>
    <w:p w14:paraId="3F7BD1AB" w14:textId="77777777" w:rsidR="0097344F" w:rsidRDefault="0097344F" w:rsidP="0097344F">
      <w:pPr>
        <w:pStyle w:val="2"/>
      </w:pPr>
      <w:r>
        <w:t>Выбор состава программных и технических средств</w:t>
      </w:r>
    </w:p>
    <w:p w14:paraId="0C276F5B" w14:textId="77777777" w:rsidR="00BA4020" w:rsidRPr="00167928" w:rsidRDefault="00FC398A" w:rsidP="00BA4020">
      <w:pPr>
        <w:pStyle w:val="a3"/>
      </w:pPr>
      <w:r>
        <w:t xml:space="preserve">Работа с оконным приложением будет осуществляться на </w:t>
      </w:r>
      <w:r w:rsidR="00167928">
        <w:t xml:space="preserve">ПК </w:t>
      </w:r>
      <w:r>
        <w:t xml:space="preserve">и ноутбуках с </w:t>
      </w:r>
      <w:r w:rsidRPr="00167928">
        <w:t>ОС</w:t>
      </w:r>
      <w:r>
        <w:t xml:space="preserve"> </w:t>
      </w:r>
      <w:r>
        <w:rPr>
          <w:lang w:val="en-US"/>
        </w:rPr>
        <w:t>Windows</w:t>
      </w:r>
      <w:r w:rsidRPr="00FC398A">
        <w:t xml:space="preserve"> (</w:t>
      </w:r>
      <w:r w:rsidRPr="00312708">
        <w:t>Windows 10 версии 1809 и новее, Windows 11).</w:t>
      </w:r>
    </w:p>
    <w:p w14:paraId="67E9AAB0" w14:textId="10ADC9C0" w:rsidR="00B07458" w:rsidRDefault="00FC398A" w:rsidP="00003CB1">
      <w:pPr>
        <w:pStyle w:val="a3"/>
      </w:pPr>
      <w:r>
        <w:t xml:space="preserve">В качестве </w:t>
      </w:r>
      <w:r w:rsidRPr="00167928">
        <w:t>СУБД</w:t>
      </w:r>
      <w:r>
        <w:t xml:space="preserve"> выбрана </w:t>
      </w:r>
      <w:r>
        <w:rPr>
          <w:lang w:val="en-US"/>
        </w:rPr>
        <w:t>MySQL</w:t>
      </w:r>
      <w:r w:rsidRPr="00FC398A">
        <w:t xml:space="preserve"> </w:t>
      </w:r>
      <w:r w:rsidR="005E13FE">
        <w:t>8</w:t>
      </w:r>
      <w:r w:rsidRPr="00FC398A">
        <w:t>.0</w:t>
      </w:r>
      <w:r>
        <w:t>, так как эта СУБД обладает высокой производительностью, масштабируемостью и простотой в использовании</w:t>
      </w:r>
      <w:r w:rsidR="00B07458" w:rsidRPr="00B07458">
        <w:t>, что позволяет эффективно обрабатывать данные о командах, проектах и задачах в реальном времени.</w:t>
      </w:r>
    </w:p>
    <w:p w14:paraId="562055C7" w14:textId="1644C942" w:rsidR="00003CB1" w:rsidRDefault="00003CB1" w:rsidP="00003CB1">
      <w:pPr>
        <w:pStyle w:val="a3"/>
      </w:pPr>
      <w:r>
        <w:t>Клиентская и серверная часть приложения</w:t>
      </w:r>
      <w:r w:rsidR="00FC398A">
        <w:t xml:space="preserve"> буд</w:t>
      </w:r>
      <w:r>
        <w:t>у</w:t>
      </w:r>
      <w:r w:rsidR="00FC398A">
        <w:t>т разработан</w:t>
      </w:r>
      <w:r>
        <w:t>ы</w:t>
      </w:r>
      <w:r w:rsidR="00FC398A">
        <w:t xml:space="preserve"> на</w:t>
      </w:r>
      <w:r w:rsidR="00167928" w:rsidRPr="00167928">
        <w:t xml:space="preserve"> </w:t>
      </w:r>
      <w:r w:rsidR="00FC398A">
        <w:rPr>
          <w:lang w:val="en-US"/>
        </w:rPr>
        <w:t>C</w:t>
      </w:r>
      <w:r w:rsidR="00FC398A" w:rsidRPr="00FC398A">
        <w:t xml:space="preserve">#, </w:t>
      </w:r>
      <w:r w:rsidR="00FC398A">
        <w:t xml:space="preserve">так как с помощью этого языка </w:t>
      </w:r>
      <w:r w:rsidRPr="00003CB1">
        <w:t>можно эффективно создавать современные приложения с использованием технологии</w:t>
      </w:r>
      <w:r>
        <w:t xml:space="preserve"> </w:t>
      </w:r>
      <w:r w:rsidRPr="00003CB1">
        <w:rPr>
          <w:lang w:val="en-US"/>
        </w:rPr>
        <w:t>WPF</w:t>
      </w:r>
      <w:r w:rsidRPr="00003CB1">
        <w:t xml:space="preserve"> для клиентской части и </w:t>
      </w:r>
      <w:r w:rsidRPr="00003CB1">
        <w:rPr>
          <w:lang w:val="en-US"/>
        </w:rPr>
        <w:t>Web</w:t>
      </w:r>
      <w:r w:rsidRPr="00003CB1">
        <w:t>-</w:t>
      </w:r>
      <w:r w:rsidRPr="00003CB1">
        <w:rPr>
          <w:lang w:val="en-US"/>
        </w:rPr>
        <w:t>API</w:t>
      </w:r>
      <w:r w:rsidRPr="00003CB1">
        <w:t xml:space="preserve"> </w:t>
      </w:r>
      <w:r w:rsidRPr="00003CB1">
        <w:rPr>
          <w:lang w:val="en-US"/>
        </w:rPr>
        <w:t>ASP</w:t>
      </w:r>
      <w:r w:rsidRPr="00003CB1">
        <w:t>.</w:t>
      </w:r>
      <w:r w:rsidRPr="00003CB1">
        <w:rPr>
          <w:lang w:val="en-US"/>
        </w:rPr>
        <w:t>NET</w:t>
      </w:r>
      <w:r w:rsidRPr="00003CB1">
        <w:t xml:space="preserve"> </w:t>
      </w:r>
      <w:r w:rsidRPr="00003CB1">
        <w:rPr>
          <w:lang w:val="en-US"/>
        </w:rPr>
        <w:t>Core</w:t>
      </w:r>
      <w:r w:rsidRPr="00003CB1">
        <w:t xml:space="preserve"> для серверной части.</w:t>
      </w:r>
    </w:p>
    <w:p w14:paraId="3187851E" w14:textId="5F98DB61" w:rsidR="00003CB1" w:rsidRPr="002A3445" w:rsidRDefault="00003CB1" w:rsidP="00003CB1">
      <w:pPr>
        <w:pStyle w:val="a3"/>
      </w:pPr>
      <w:r>
        <w:lastRenderedPageBreak/>
        <w:t>Для разработки оконного приложения будет использоваться</w:t>
      </w:r>
      <w:r w:rsidR="002A3445">
        <w:t xml:space="preserve"> </w:t>
      </w:r>
      <w:r w:rsidR="002A3445">
        <w:rPr>
          <w:lang w:val="en-US"/>
        </w:rPr>
        <w:t>IDE</w:t>
      </w:r>
      <w:r>
        <w:t xml:space="preserve"> </w:t>
      </w:r>
      <w:r>
        <w:rPr>
          <w:lang w:val="en-US"/>
        </w:rPr>
        <w:t>Visual</w:t>
      </w:r>
      <w:r w:rsidRPr="00003CB1">
        <w:t xml:space="preserve"> </w:t>
      </w:r>
      <w:r>
        <w:rPr>
          <w:lang w:val="en-US"/>
        </w:rPr>
        <w:t>Studio</w:t>
      </w:r>
      <w:r w:rsidRPr="00003CB1">
        <w:t xml:space="preserve"> 2022</w:t>
      </w:r>
      <w:r w:rsidR="002A3445">
        <w:t>, так как эта</w:t>
      </w:r>
      <w:r w:rsidR="002A3445" w:rsidRPr="002A3445">
        <w:t xml:space="preserve"> </w:t>
      </w:r>
      <w:r w:rsidR="002A3445">
        <w:t xml:space="preserve">среда предлагает удобные инструменты для работы с </w:t>
      </w:r>
      <w:r w:rsidR="002A3445">
        <w:rPr>
          <w:lang w:val="en-US"/>
        </w:rPr>
        <w:t>C</w:t>
      </w:r>
      <w:r w:rsidR="002A3445" w:rsidRPr="002A3445">
        <w:t xml:space="preserve">#, </w:t>
      </w:r>
      <w:r w:rsidR="002A3445">
        <w:t xml:space="preserve">включая инструменты для работы с </w:t>
      </w:r>
      <w:r w:rsidR="002A3445">
        <w:rPr>
          <w:lang w:val="en-US"/>
        </w:rPr>
        <w:t>Git</w:t>
      </w:r>
      <w:r w:rsidR="00E24BBF">
        <w:rPr>
          <w:lang w:val="en-US"/>
        </w:rPr>
        <w:t>Hub</w:t>
      </w:r>
      <w:r w:rsidR="002A3445">
        <w:t xml:space="preserve"> и средства отладки.</w:t>
      </w:r>
    </w:p>
    <w:p w14:paraId="370A90DD" w14:textId="77777777" w:rsidR="002A3445" w:rsidRDefault="002A3445" w:rsidP="00003CB1">
      <w:pPr>
        <w:pStyle w:val="a3"/>
      </w:pPr>
      <w:r>
        <w:t>Для функционирования системы на стороне сервера необходимы следующие программные и технические средства:</w:t>
      </w:r>
    </w:p>
    <w:p w14:paraId="2B643445" w14:textId="1972A1F3" w:rsidR="002A3445" w:rsidRPr="004D10CE" w:rsidRDefault="002A3445" w:rsidP="002A3445">
      <w:pPr>
        <w:pStyle w:val="a1"/>
      </w:pPr>
      <w:r w:rsidRPr="004D10CE">
        <w:t xml:space="preserve">ОС </w:t>
      </w:r>
      <w:r w:rsidRPr="004D10CE">
        <w:rPr>
          <w:lang w:val="en-US"/>
        </w:rPr>
        <w:t>Ubuntu</w:t>
      </w:r>
      <w:r w:rsidRPr="004D10CE">
        <w:t xml:space="preserve"> версии 24 и выше</w:t>
      </w:r>
      <w:r w:rsidR="00745971" w:rsidRPr="004D10CE">
        <w:t>;</w:t>
      </w:r>
    </w:p>
    <w:p w14:paraId="3E360792" w14:textId="33E2B74A" w:rsidR="002A3445" w:rsidRPr="004D10CE" w:rsidRDefault="002A3445" w:rsidP="002A3445">
      <w:pPr>
        <w:pStyle w:val="a1"/>
      </w:pPr>
      <w:r w:rsidRPr="004D10CE">
        <w:t xml:space="preserve">сервер БД: </w:t>
      </w:r>
      <w:r w:rsidRPr="004D10CE">
        <w:rPr>
          <w:lang w:val="en-US"/>
        </w:rPr>
        <w:t>MySQL</w:t>
      </w:r>
      <w:r w:rsidRPr="004D10CE">
        <w:t xml:space="preserve"> версии не ниже 8.0</w:t>
      </w:r>
      <w:r w:rsidR="00745971" w:rsidRPr="004D10CE">
        <w:t>;</w:t>
      </w:r>
    </w:p>
    <w:p w14:paraId="39CD30F9" w14:textId="0781E865" w:rsidR="002A3445" w:rsidRPr="004D10CE" w:rsidRDefault="002A3445" w:rsidP="002A3445">
      <w:pPr>
        <w:pStyle w:val="a1"/>
      </w:pPr>
      <w:r w:rsidRPr="004D10CE">
        <w:t>процессор частотой 2 ГГц</w:t>
      </w:r>
      <w:r w:rsidR="00745971" w:rsidRPr="004D10CE">
        <w:t>;</w:t>
      </w:r>
    </w:p>
    <w:p w14:paraId="0FDC9E7F" w14:textId="031B9833" w:rsidR="007F4D89" w:rsidRPr="004D10CE" w:rsidRDefault="002A3445" w:rsidP="00FD32B8">
      <w:pPr>
        <w:pStyle w:val="a1"/>
      </w:pPr>
      <w:r w:rsidRPr="004D10CE">
        <w:t>свободная оперативная память 4 ГБ</w:t>
      </w:r>
      <w:r w:rsidR="00745971" w:rsidRPr="004D10CE">
        <w:t>;</w:t>
      </w:r>
    </w:p>
    <w:p w14:paraId="1DB9200B" w14:textId="77777777" w:rsidR="003A60F5" w:rsidRPr="004D10CE" w:rsidRDefault="003A60F5" w:rsidP="003A60F5">
      <w:pPr>
        <w:pStyle w:val="a1"/>
      </w:pPr>
      <w:r w:rsidRPr="004D10CE">
        <w:t xml:space="preserve">ПО для конфигурирования, управления и администрирования сервера БД: </w:t>
      </w:r>
      <w:r w:rsidRPr="004D10CE">
        <w:rPr>
          <w:lang w:val="en-US"/>
        </w:rPr>
        <w:t>MySQL</w:t>
      </w:r>
      <w:r w:rsidRPr="004D10CE">
        <w:t xml:space="preserve"> </w:t>
      </w:r>
      <w:r w:rsidRPr="004D10CE">
        <w:rPr>
          <w:lang w:val="en-US"/>
        </w:rPr>
        <w:t>Workbench</w:t>
      </w:r>
      <w:r w:rsidRPr="004D10CE">
        <w:t>.</w:t>
      </w:r>
    </w:p>
    <w:p w14:paraId="02A0B84D" w14:textId="352FF04A" w:rsidR="00BF0E9A" w:rsidRDefault="00BF0E9A" w:rsidP="00BF0E9A">
      <w:pPr>
        <w:pStyle w:val="a3"/>
      </w:pPr>
      <w:r>
        <w:t xml:space="preserve">Для функционирования системы на стороне </w:t>
      </w:r>
      <w:r w:rsidR="00745971">
        <w:t>клиента</w:t>
      </w:r>
      <w:r>
        <w:t xml:space="preserve"> необходимы следующие программные и технические средства:</w:t>
      </w:r>
    </w:p>
    <w:p w14:paraId="6ACB1DD7" w14:textId="2C4484B0" w:rsidR="00BF0E9A" w:rsidRPr="004D10CE" w:rsidRDefault="00BF0E9A" w:rsidP="00BF0E9A">
      <w:pPr>
        <w:pStyle w:val="a1"/>
      </w:pPr>
      <w:r w:rsidRPr="004D10CE">
        <w:t xml:space="preserve">ОС </w:t>
      </w:r>
      <w:r w:rsidR="00745971" w:rsidRPr="004D10CE">
        <w:rPr>
          <w:lang w:val="en-US"/>
        </w:rPr>
        <w:t>Windows</w:t>
      </w:r>
      <w:r w:rsidRPr="004D10CE">
        <w:t xml:space="preserve"> 10 версии 1809 или новее, </w:t>
      </w:r>
      <w:r w:rsidR="00745971" w:rsidRPr="004D10CE">
        <w:rPr>
          <w:lang w:val="en-US"/>
        </w:rPr>
        <w:t>Windows</w:t>
      </w:r>
      <w:r w:rsidRPr="004D10CE">
        <w:t xml:space="preserve"> 11</w:t>
      </w:r>
      <w:r w:rsidR="00745971" w:rsidRPr="004D10CE">
        <w:t>;</w:t>
      </w:r>
    </w:p>
    <w:p w14:paraId="0D449FF8" w14:textId="5DD55B94" w:rsidR="00BF0E9A" w:rsidRPr="004D10CE" w:rsidRDefault="00745971" w:rsidP="00BF0E9A">
      <w:pPr>
        <w:pStyle w:val="a1"/>
      </w:pPr>
      <w:r w:rsidRPr="004D10CE">
        <w:t xml:space="preserve">.NET </w:t>
      </w:r>
      <w:r w:rsidR="004D10CE">
        <w:t>6</w:t>
      </w:r>
      <w:r w:rsidR="00BF0E9A" w:rsidRPr="004D10CE">
        <w:t xml:space="preserve">.0 </w:t>
      </w:r>
      <w:r w:rsidR="009D09FE" w:rsidRPr="004D10CE">
        <w:rPr>
          <w:lang w:val="en-US"/>
        </w:rPr>
        <w:t>Runtime</w:t>
      </w:r>
      <w:r w:rsidR="00BF0E9A" w:rsidRPr="004D10CE">
        <w:t xml:space="preserve"> или выше</w:t>
      </w:r>
      <w:r w:rsidRPr="004D10CE">
        <w:t>;</w:t>
      </w:r>
    </w:p>
    <w:p w14:paraId="5E34AC0F" w14:textId="354589F9" w:rsidR="00745971" w:rsidRPr="004D10CE" w:rsidRDefault="00745971" w:rsidP="00BF0E9A">
      <w:pPr>
        <w:pStyle w:val="a1"/>
      </w:pPr>
      <w:r w:rsidRPr="004D10CE">
        <w:t xml:space="preserve">современный веб-браузер, поддерживающий </w:t>
      </w:r>
      <w:r w:rsidRPr="004D10CE">
        <w:rPr>
          <w:lang w:val="en-US"/>
        </w:rPr>
        <w:t>HTML</w:t>
      </w:r>
      <w:r w:rsidRPr="004D10CE">
        <w:t xml:space="preserve">5 и </w:t>
      </w:r>
      <w:r w:rsidRPr="004D10CE">
        <w:rPr>
          <w:lang w:val="en-US"/>
        </w:rPr>
        <w:t>CSS</w:t>
      </w:r>
      <w:r w:rsidRPr="004D10CE">
        <w:t>3;</w:t>
      </w:r>
    </w:p>
    <w:p w14:paraId="1CB9B600" w14:textId="20C6A7DB" w:rsidR="00BF0E9A" w:rsidRPr="004D10CE" w:rsidRDefault="009D09FE" w:rsidP="00BF0E9A">
      <w:pPr>
        <w:pStyle w:val="a1"/>
      </w:pPr>
      <w:r w:rsidRPr="004D10CE">
        <w:t>процессор с частотой 1 ГГц или выше</w:t>
      </w:r>
      <w:r w:rsidR="00745971" w:rsidRPr="004D10CE">
        <w:t>;</w:t>
      </w:r>
    </w:p>
    <w:p w14:paraId="1B87EDBA" w14:textId="5C0B013F" w:rsidR="00BF0E9A" w:rsidRPr="004D10CE" w:rsidRDefault="009D09FE" w:rsidP="00BF0E9A">
      <w:pPr>
        <w:pStyle w:val="a1"/>
        <w:rPr>
          <w:lang w:val="en-US"/>
        </w:rPr>
      </w:pPr>
      <w:r w:rsidRPr="004D10CE">
        <w:t>свободная</w:t>
      </w:r>
      <w:r w:rsidR="00BF0E9A" w:rsidRPr="004D10CE">
        <w:rPr>
          <w:lang w:val="en-US"/>
        </w:rPr>
        <w:t xml:space="preserve"> </w:t>
      </w:r>
      <w:r w:rsidRPr="004D10CE">
        <w:t>оперативная</w:t>
      </w:r>
      <w:r w:rsidR="00BF0E9A" w:rsidRPr="004D10CE">
        <w:rPr>
          <w:lang w:val="en-US"/>
        </w:rPr>
        <w:t xml:space="preserve"> </w:t>
      </w:r>
      <w:r w:rsidRPr="004D10CE">
        <w:t>память</w:t>
      </w:r>
      <w:r w:rsidR="00BF0E9A" w:rsidRPr="004D10CE">
        <w:rPr>
          <w:lang w:val="en-US"/>
        </w:rPr>
        <w:t xml:space="preserve"> </w:t>
      </w:r>
      <w:r w:rsidRPr="004D10CE">
        <w:t>2</w:t>
      </w:r>
      <w:r w:rsidR="00BF0E9A" w:rsidRPr="004D10CE">
        <w:rPr>
          <w:lang w:val="en-US"/>
        </w:rPr>
        <w:t xml:space="preserve"> ГБ</w:t>
      </w:r>
      <w:r w:rsidR="00745971" w:rsidRPr="004D10CE">
        <w:rPr>
          <w:lang w:val="en-US"/>
        </w:rPr>
        <w:t>;</w:t>
      </w:r>
    </w:p>
    <w:p w14:paraId="4A764425" w14:textId="4834ABF8" w:rsidR="00BF0E9A" w:rsidRDefault="004D10CE" w:rsidP="00BF0E9A">
      <w:pPr>
        <w:pStyle w:val="a1"/>
      </w:pPr>
      <w:r>
        <w:t>стабильное интернет-</w:t>
      </w:r>
      <w:r w:rsidR="009D09FE">
        <w:t>соединение</w:t>
      </w:r>
      <w:r w:rsidR="00BF0E9A">
        <w:t>.</w:t>
      </w:r>
    </w:p>
    <w:p w14:paraId="13808451" w14:textId="77777777" w:rsidR="00C10515" w:rsidRDefault="00C10515" w:rsidP="00C10515">
      <w:pPr>
        <w:pStyle w:val="a1"/>
        <w:numPr>
          <w:ilvl w:val="0"/>
          <w:numId w:val="0"/>
        </w:numPr>
        <w:ind w:firstLine="709"/>
      </w:pPr>
    </w:p>
    <w:p w14:paraId="68F24ED2" w14:textId="36489F99" w:rsidR="00C10515" w:rsidRDefault="00C10515" w:rsidP="00C10515">
      <w:pPr>
        <w:pStyle w:val="1"/>
      </w:pPr>
      <w:r>
        <w:lastRenderedPageBreak/>
        <w:t>Проектирование ПО</w:t>
      </w:r>
    </w:p>
    <w:p w14:paraId="4FC2382F" w14:textId="51B4D05B" w:rsidR="00C10515" w:rsidRDefault="00C10515" w:rsidP="00C10515">
      <w:pPr>
        <w:pStyle w:val="2"/>
      </w:pPr>
      <w:r>
        <w:t>Проектирование интерфейса клиентского приложения</w:t>
      </w:r>
    </w:p>
    <w:p w14:paraId="38AC0EFC" w14:textId="25D14C96" w:rsidR="00C10515" w:rsidRDefault="00C10515" w:rsidP="00C10515">
      <w:pPr>
        <w:pStyle w:val="a3"/>
      </w:pPr>
      <w:r>
        <w:t xml:space="preserve">Перед разработкой интерфейса пользователя для визуализации структуры и содержания ПО спроектирован </w:t>
      </w:r>
      <w:r>
        <w:rPr>
          <w:lang w:val="en-US"/>
        </w:rPr>
        <w:t>wireframe</w:t>
      </w:r>
      <w:r>
        <w:t xml:space="preserve">, представленный на рисунке </w:t>
      </w:r>
      <w:r w:rsidR="008572D5">
        <w:t>2</w:t>
      </w:r>
      <w:r>
        <w:t>.</w:t>
      </w:r>
    </w:p>
    <w:p w14:paraId="6AC90AA0" w14:textId="3A080CA6" w:rsidR="00C10515" w:rsidRDefault="00C6324F" w:rsidP="00C6324F">
      <w:pPr>
        <w:pStyle w:val="afd"/>
        <w:rPr>
          <w:lang w:val="en-US"/>
        </w:rPr>
      </w:pPr>
      <w:r>
        <w:rPr>
          <w:lang w:eastAsia="ru-RU"/>
        </w:rPr>
        <w:drawing>
          <wp:inline distT="0" distB="0" distL="0" distR="0" wp14:anchorId="26405733" wp14:editId="64495B8D">
            <wp:extent cx="5928360" cy="4053840"/>
            <wp:effectExtent l="0" t="0" r="0" b="3810"/>
            <wp:docPr id="1980594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ED7D9" w14:textId="14D55B77" w:rsidR="00C6324F" w:rsidRPr="00A52987" w:rsidRDefault="00C6324F" w:rsidP="00C6324F">
      <w:pPr>
        <w:jc w:val="center"/>
      </w:pPr>
      <w:r>
        <w:t xml:space="preserve">Рисунок </w:t>
      </w:r>
      <w:r w:rsidR="008572D5">
        <w:t>2</w:t>
      </w:r>
      <w:r>
        <w:t xml:space="preserve"> – </w:t>
      </w:r>
      <w:r>
        <w:rPr>
          <w:lang w:val="en-US"/>
        </w:rPr>
        <w:t>Wireframe</w:t>
      </w:r>
      <w:r w:rsidRPr="00C6324F">
        <w:t xml:space="preserve"> </w:t>
      </w:r>
      <w:r w:rsidR="00A52987">
        <w:t>основных страниц подсистемы</w:t>
      </w:r>
    </w:p>
    <w:p w14:paraId="464E08AC" w14:textId="77777777" w:rsidR="00C6324F" w:rsidRDefault="00C6324F" w:rsidP="00C6324F">
      <w:pPr>
        <w:jc w:val="center"/>
      </w:pPr>
    </w:p>
    <w:p w14:paraId="0DF45794" w14:textId="54C044BD" w:rsidR="00961FB9" w:rsidRDefault="00961FB9" w:rsidP="00C6324F">
      <w:pPr>
        <w:pStyle w:val="a3"/>
      </w:pPr>
      <w:r w:rsidRPr="00961FB9">
        <w:t xml:space="preserve">Для </w:t>
      </w:r>
      <w:r w:rsidR="00A52987">
        <w:t>обеспечения</w:t>
      </w:r>
      <w:r w:rsidRPr="00961FB9">
        <w:t xml:space="preserve"> привлекательного визуального восприятия и комфортной работы пользователей разработана комплексная система </w:t>
      </w:r>
      <w:r w:rsidR="00A52987">
        <w:t xml:space="preserve">из шести </w:t>
      </w:r>
      <w:r w:rsidRPr="00961FB9">
        <w:t>тем оформления</w:t>
      </w:r>
      <w:r w:rsidRPr="00EB47F6">
        <w:t xml:space="preserve">: </w:t>
      </w:r>
      <w:r w:rsidR="00EB47F6" w:rsidRPr="00EB47F6">
        <w:t>светлой, тёмной</w:t>
      </w:r>
      <w:r w:rsidRPr="00EB47F6">
        <w:t xml:space="preserve"> и </w:t>
      </w:r>
      <w:r w:rsidR="00EB47F6" w:rsidRPr="00EB47F6">
        <w:t>сезонных тем</w:t>
      </w:r>
      <w:r w:rsidRPr="00EB47F6">
        <w:t xml:space="preserve"> (весна, лето, осень, зима</w:t>
      </w:r>
      <w:r w:rsidRPr="00961FB9">
        <w:t>), что позвол</w:t>
      </w:r>
      <w:r>
        <w:t>и</w:t>
      </w:r>
      <w:r w:rsidRPr="00961FB9">
        <w:t xml:space="preserve">т пользователям выбрать наиболее комфортный вариант </w:t>
      </w:r>
      <w:r w:rsidRPr="00A52987">
        <w:rPr>
          <w:strike/>
        </w:rPr>
        <w:t>в зависимости от условий освещения и личных предпочтений</w:t>
      </w:r>
      <w:r w:rsidR="00C6324F">
        <w:t>.</w:t>
      </w:r>
    </w:p>
    <w:p w14:paraId="772013C6" w14:textId="2C5E19E2" w:rsidR="004E6A42" w:rsidRDefault="00C6324F" w:rsidP="00C6324F">
      <w:pPr>
        <w:pStyle w:val="a3"/>
      </w:pPr>
      <w:r>
        <w:lastRenderedPageBreak/>
        <w:t>Цветовая схема светлой темы включает следующие оттенки</w:t>
      </w:r>
      <w:r w:rsidR="00961FB9" w:rsidRPr="00961FB9">
        <w:t xml:space="preserve">: </w:t>
      </w:r>
      <w:r w:rsidR="004E6A42">
        <w:t>о</w:t>
      </w:r>
      <w:r w:rsidR="004E6A42" w:rsidRPr="004E6A42">
        <w:t>сновной акцент: #2E86AB</w:t>
      </w:r>
      <w:r w:rsidR="004E6A42">
        <w:t>, ф</w:t>
      </w:r>
      <w:r w:rsidR="004E6A42" w:rsidRPr="004E6A42">
        <w:t>оновый цвет: #CCEEF8</w:t>
      </w:r>
      <w:r w:rsidR="004E6A42">
        <w:t>, а</w:t>
      </w:r>
      <w:r w:rsidR="004E6A42" w:rsidRPr="004E6A42">
        <w:t>кцентный цвет: #61B3E1</w:t>
      </w:r>
      <w:r w:rsidR="004E6A42">
        <w:t>.</w:t>
      </w:r>
      <w:r>
        <w:t xml:space="preserve"> В цветовой схеме тёмной темы используются такие оттенки: </w:t>
      </w:r>
      <w:r w:rsidR="004E6A42">
        <w:t>о</w:t>
      </w:r>
      <w:r w:rsidR="004E6A42" w:rsidRPr="004E6A42">
        <w:t>сновной акцент: #5FA8FF</w:t>
      </w:r>
      <w:r w:rsidR="004E6A42">
        <w:t>, ф</w:t>
      </w:r>
      <w:r w:rsidR="004E6A42" w:rsidRPr="004E6A42">
        <w:t>оновый цвет: #293273</w:t>
      </w:r>
      <w:r w:rsidR="004E6A42">
        <w:t>, а</w:t>
      </w:r>
      <w:r w:rsidR="004E6A42" w:rsidRPr="004E6A42">
        <w:t>кцентный цвет: #040C19</w:t>
      </w:r>
      <w:r w:rsidR="004E6A42">
        <w:t xml:space="preserve">. </w:t>
      </w:r>
      <w:r w:rsidR="004E6A42" w:rsidRPr="004E6A42">
        <w:t>Сезонные темы реализуют гармоничные цветовые палитры:</w:t>
      </w:r>
    </w:p>
    <w:p w14:paraId="07C24380" w14:textId="5D7DF4F9" w:rsidR="004E6A42" w:rsidRDefault="00A52987" w:rsidP="004E6A42">
      <w:pPr>
        <w:pStyle w:val="ab"/>
        <w:numPr>
          <w:ilvl w:val="0"/>
          <w:numId w:val="16"/>
        </w:numPr>
        <w:spacing w:line="360" w:lineRule="auto"/>
        <w:ind w:left="0" w:firstLine="709"/>
      </w:pPr>
      <w:r w:rsidRPr="00A52987">
        <w:rPr>
          <w:highlight w:val="yellow"/>
        </w:rPr>
        <w:t>в</w:t>
      </w:r>
      <w:r w:rsidR="004E6A42">
        <w:t>есенняя тема: ф</w:t>
      </w:r>
      <w:r w:rsidR="004E6A42" w:rsidRPr="004E6A42">
        <w:t>оновый цвет: #F3E4DF</w:t>
      </w:r>
      <w:r w:rsidR="004E6A42">
        <w:t>, а</w:t>
      </w:r>
      <w:r w:rsidR="004E6A42" w:rsidRPr="004E6A42">
        <w:t>кцентный цвет: #DE9F9A</w:t>
      </w:r>
    </w:p>
    <w:p w14:paraId="2533261D" w14:textId="2864B7D7" w:rsidR="00021795" w:rsidRPr="00021795" w:rsidRDefault="00021795" w:rsidP="00021795">
      <w:pPr>
        <w:pStyle w:val="ab"/>
        <w:numPr>
          <w:ilvl w:val="0"/>
          <w:numId w:val="16"/>
        </w:numPr>
        <w:spacing w:line="360" w:lineRule="auto"/>
        <w:ind w:left="0" w:firstLine="709"/>
      </w:pPr>
      <w:r>
        <w:t>Л</w:t>
      </w:r>
      <w:bookmarkStart w:id="0" w:name="_GoBack"/>
      <w:bookmarkEnd w:id="0"/>
      <w:r>
        <w:t xml:space="preserve">етняя тема: фоновый цвет: </w:t>
      </w:r>
      <w:r w:rsidRPr="00021795">
        <w:t>#DBF0D1</w:t>
      </w:r>
      <w:r>
        <w:t>, а</w:t>
      </w:r>
      <w:r w:rsidRPr="00021795">
        <w:t>кцентный цвет: #6A8457</w:t>
      </w:r>
    </w:p>
    <w:p w14:paraId="40A2903D" w14:textId="0D58FCFE" w:rsidR="00021795" w:rsidRPr="00021795" w:rsidRDefault="00021795" w:rsidP="00021795">
      <w:pPr>
        <w:pStyle w:val="ab"/>
        <w:numPr>
          <w:ilvl w:val="0"/>
          <w:numId w:val="16"/>
        </w:numPr>
        <w:spacing w:line="360" w:lineRule="auto"/>
        <w:ind w:left="0" w:firstLine="709"/>
      </w:pPr>
      <w:r>
        <w:t>Осенняя тема: ф</w:t>
      </w:r>
      <w:r w:rsidRPr="00021795">
        <w:t>оновый цвет: #DFCDB5</w:t>
      </w:r>
      <w:r>
        <w:t>, а</w:t>
      </w:r>
      <w:r w:rsidRPr="00021795">
        <w:t>кцентный цвет: #EEB975</w:t>
      </w:r>
    </w:p>
    <w:p w14:paraId="6AAA1060" w14:textId="34514320" w:rsidR="00021795" w:rsidRDefault="00021795" w:rsidP="00021795">
      <w:pPr>
        <w:pStyle w:val="ab"/>
        <w:numPr>
          <w:ilvl w:val="0"/>
          <w:numId w:val="16"/>
        </w:numPr>
        <w:spacing w:line="360" w:lineRule="auto"/>
        <w:ind w:left="0" w:firstLine="709"/>
      </w:pPr>
      <w:r>
        <w:t>Зимняя тема: ф</w:t>
      </w:r>
      <w:r w:rsidRPr="00021795">
        <w:t>оновый цвет: #CDE0E6</w:t>
      </w:r>
      <w:r>
        <w:t>, а</w:t>
      </w:r>
      <w:r w:rsidRPr="00021795">
        <w:t>кцентный цвет: #ACCDE2</w:t>
      </w:r>
    </w:p>
    <w:p w14:paraId="7D2731A3" w14:textId="699B4F1D" w:rsidR="00C6324F" w:rsidRDefault="004E6A42" w:rsidP="00C6324F">
      <w:pPr>
        <w:pStyle w:val="a3"/>
      </w:pPr>
      <w:r w:rsidRPr="004E6A42">
        <w:t xml:space="preserve">В качестве основного шрифта выбран </w:t>
      </w:r>
      <w:proofErr w:type="spellStart"/>
      <w:r w:rsidRPr="004E6A42">
        <w:t>Segoe</w:t>
      </w:r>
      <w:proofErr w:type="spellEnd"/>
      <w:r w:rsidRPr="004E6A42">
        <w:t xml:space="preserve"> UI </w:t>
      </w:r>
      <w:r w:rsidR="00A52987">
        <w:t>–</w:t>
      </w:r>
      <w:r w:rsidRPr="004E6A42">
        <w:t xml:space="preserve"> современный гротескный шрифт от Microsoft, который обеспечивает оптимальную читаемость и соответствует принципам современного дизайна интерфейсов. Для заголовков используется полужирное начертание </w:t>
      </w:r>
      <w:proofErr w:type="spellStart"/>
      <w:r w:rsidRPr="004E6A42">
        <w:t>Segoe</w:t>
      </w:r>
      <w:proofErr w:type="spellEnd"/>
      <w:r w:rsidRPr="004E6A42">
        <w:t xml:space="preserve"> UI </w:t>
      </w:r>
      <w:proofErr w:type="spellStart"/>
      <w:r w:rsidRPr="004E6A42">
        <w:t>Bold</w:t>
      </w:r>
      <w:proofErr w:type="spellEnd"/>
      <w:r w:rsidRPr="004E6A42">
        <w:t>, что создает четкую визуальную иерархию.</w:t>
      </w:r>
    </w:p>
    <w:p w14:paraId="1F53167C" w14:textId="31D0F16A" w:rsidR="00C6324F" w:rsidRDefault="00C6324F" w:rsidP="00C6324F">
      <w:pPr>
        <w:pStyle w:val="2"/>
      </w:pPr>
      <w:r>
        <w:t>Разработка архитектуры ПО</w:t>
      </w:r>
    </w:p>
    <w:p w14:paraId="7DB6BE71" w14:textId="084FB9D5" w:rsidR="0019001B" w:rsidRDefault="0019001B" w:rsidP="0019001B">
      <w:pPr>
        <w:pStyle w:val="a3"/>
      </w:pPr>
      <w:r>
        <w:t xml:space="preserve">Для обеспечения эффективного функционирования подсистемы необходимо </w:t>
      </w:r>
      <w:r w:rsidR="00A52987">
        <w:t>реализовать</w:t>
      </w:r>
      <w:r>
        <w:t xml:space="preserve"> трехзвенную архитектуру, объединяющую клиентск</w:t>
      </w:r>
      <w:r w:rsidR="00A52987">
        <w:t>ое оконное</w:t>
      </w:r>
      <w:r>
        <w:t xml:space="preserve"> </w:t>
      </w:r>
      <w:r w:rsidR="00A52987">
        <w:t>приложение</w:t>
      </w:r>
      <w:r w:rsidR="008572D5" w:rsidRPr="008572D5">
        <w:t xml:space="preserve">, </w:t>
      </w:r>
      <w:proofErr w:type="spellStart"/>
      <w:r w:rsidR="008572D5" w:rsidRPr="008572D5">
        <w:t>Web</w:t>
      </w:r>
      <w:proofErr w:type="spellEnd"/>
      <w:r w:rsidR="008572D5" w:rsidRPr="008572D5">
        <w:t xml:space="preserve"> API и сервер БД </w:t>
      </w:r>
      <w:r w:rsidR="00A52987">
        <w:t>для обеспечения четкого</w:t>
      </w:r>
      <w:r w:rsidR="008572D5" w:rsidRPr="008572D5">
        <w:t xml:space="preserve"> </w:t>
      </w:r>
      <w:r w:rsidR="00A52987" w:rsidRPr="00A52987">
        <w:t>разделения</w:t>
      </w:r>
      <w:r w:rsidR="008572D5" w:rsidRPr="008572D5">
        <w:t xml:space="preserve"> ответственности между уровнями:</w:t>
      </w:r>
    </w:p>
    <w:p w14:paraId="5E5EC22E" w14:textId="460A474D" w:rsidR="008572D5" w:rsidRPr="008572D5" w:rsidRDefault="008572D5" w:rsidP="008572D5">
      <w:pPr>
        <w:pStyle w:val="a3"/>
        <w:numPr>
          <w:ilvl w:val="0"/>
          <w:numId w:val="15"/>
        </w:numPr>
        <w:tabs>
          <w:tab w:val="left" w:pos="993"/>
        </w:tabs>
        <w:ind w:left="0" w:firstLine="709"/>
      </w:pPr>
      <w:r>
        <w:t>клиентский уровень: WPF-приложение с MVVM-паттерном, отвечающее за пользовательский интерфейс</w:t>
      </w:r>
      <w:r w:rsidRPr="008572D5">
        <w:t>;</w:t>
      </w:r>
    </w:p>
    <w:p w14:paraId="2F4F9AC9" w14:textId="136F012C" w:rsidR="008572D5" w:rsidRPr="008572D5" w:rsidRDefault="008572D5" w:rsidP="008572D5">
      <w:pPr>
        <w:pStyle w:val="a3"/>
        <w:numPr>
          <w:ilvl w:val="0"/>
          <w:numId w:val="15"/>
        </w:numPr>
        <w:tabs>
          <w:tab w:val="left" w:pos="993"/>
        </w:tabs>
        <w:ind w:left="0" w:firstLine="709"/>
      </w:pPr>
      <w:r>
        <w:t xml:space="preserve">серверный уровень: </w:t>
      </w:r>
      <w:proofErr w:type="spellStart"/>
      <w:r>
        <w:t>RESTful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API на ASP.NET Core, обрабатывающий бизнес-логику</w:t>
      </w:r>
      <w:r w:rsidRPr="008572D5">
        <w:t>;</w:t>
      </w:r>
    </w:p>
    <w:p w14:paraId="64D22B7A" w14:textId="402C23FA" w:rsidR="00EB47F6" w:rsidRDefault="008572D5" w:rsidP="00EB47F6">
      <w:pPr>
        <w:pStyle w:val="a3"/>
        <w:numPr>
          <w:ilvl w:val="0"/>
          <w:numId w:val="15"/>
        </w:numPr>
        <w:tabs>
          <w:tab w:val="left" w:pos="993"/>
        </w:tabs>
        <w:ind w:left="0" w:firstLine="709"/>
      </w:pPr>
      <w:r>
        <w:t>уровень данных: MySQL 8.0 для хранения и управления данными</w:t>
      </w:r>
      <w:r w:rsidRPr="008572D5">
        <w:t>.</w:t>
      </w:r>
    </w:p>
    <w:p w14:paraId="7BCAC4FC" w14:textId="77777777" w:rsidR="00EB47F6" w:rsidRDefault="00EB47F6" w:rsidP="00EB47F6">
      <w:pPr>
        <w:pStyle w:val="a3"/>
      </w:pPr>
      <w:r>
        <w:t>Такая архитектура обеспечивает масштабируемость, безопасность и возможность независимого развития каждого компонента системы.</w:t>
      </w:r>
    </w:p>
    <w:p w14:paraId="1F3D3B7D" w14:textId="6D222BAE" w:rsidR="008572D5" w:rsidRDefault="0019001B" w:rsidP="008572D5">
      <w:pPr>
        <w:pStyle w:val="a3"/>
      </w:pPr>
      <w:r>
        <w:lastRenderedPageBreak/>
        <w:t xml:space="preserve">Диаграмма развертывания, представленная на рисунке </w:t>
      </w:r>
      <w:r w:rsidR="008572D5">
        <w:t>3</w:t>
      </w:r>
      <w:r>
        <w:t xml:space="preserve">, демонстрирует физическую конфигурацию подсистемы и визуализирует взаимосвязь отдельных компонентов. </w:t>
      </w:r>
      <w:r w:rsidR="008572D5">
        <w:t xml:space="preserve">Клиентское приложение взаимодействует с Web API через HTTP-запросы, а серверная часть обеспечивает доступ к </w:t>
      </w:r>
      <w:r w:rsidR="00A52987">
        <w:t>БД</w:t>
      </w:r>
      <w:r w:rsidR="008572D5">
        <w:t xml:space="preserve"> через </w:t>
      </w:r>
      <w:proofErr w:type="spellStart"/>
      <w:r w:rsidR="008572D5">
        <w:t>Entity</w:t>
      </w:r>
      <w:proofErr w:type="spellEnd"/>
      <w:r w:rsidR="008572D5">
        <w:t xml:space="preserve"> </w:t>
      </w:r>
      <w:proofErr w:type="spellStart"/>
      <w:r w:rsidR="008572D5">
        <w:t>Framework</w:t>
      </w:r>
      <w:proofErr w:type="spellEnd"/>
      <w:r w:rsidR="008572D5">
        <w:t xml:space="preserve"> </w:t>
      </w:r>
      <w:proofErr w:type="spellStart"/>
      <w:r w:rsidR="008572D5">
        <w:t>Core</w:t>
      </w:r>
      <w:proofErr w:type="spellEnd"/>
      <w:r w:rsidR="008572D5">
        <w:t>.</w:t>
      </w:r>
    </w:p>
    <w:p w14:paraId="77A2E107" w14:textId="3BBDD261" w:rsidR="008572D5" w:rsidRPr="00961FB9" w:rsidRDefault="00961FB9" w:rsidP="00961FB9">
      <w:pPr>
        <w:pStyle w:val="afd"/>
        <w:rPr>
          <w:lang w:val="en-US"/>
        </w:rPr>
      </w:pPr>
      <w:r>
        <w:rPr>
          <w:lang w:eastAsia="ru-RU"/>
        </w:rPr>
        <w:drawing>
          <wp:inline distT="0" distB="0" distL="0" distR="0" wp14:anchorId="7D545E1A" wp14:editId="68A0CEE7">
            <wp:extent cx="4642758" cy="2980266"/>
            <wp:effectExtent l="0" t="0" r="5715" b="0"/>
            <wp:docPr id="17574104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913" cy="298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FFCC3" w14:textId="12845C24" w:rsidR="008572D5" w:rsidRDefault="008572D5" w:rsidP="008572D5">
      <w:pPr>
        <w:pStyle w:val="a3"/>
        <w:jc w:val="center"/>
      </w:pPr>
      <w:r>
        <w:t>Рисунок 3 – Диаграмма развертывания подсистемы</w:t>
      </w:r>
    </w:p>
    <w:p w14:paraId="2674116A" w14:textId="27EE1551" w:rsidR="0019001B" w:rsidRDefault="0019001B" w:rsidP="0019001B">
      <w:pPr>
        <w:pStyle w:val="2"/>
      </w:pPr>
      <w:r w:rsidRPr="0019001B">
        <w:t>Проектирование базы данных</w:t>
      </w:r>
    </w:p>
    <w:p w14:paraId="5EEA5BE1" w14:textId="77777777" w:rsidR="00961FB9" w:rsidRDefault="00961FB9" w:rsidP="00961FB9">
      <w:pPr>
        <w:pStyle w:val="a3"/>
      </w:pPr>
      <w:r>
        <w:t>Для обеспечения эффективного хранения и управления данными разработана реляционная база данных, охватывающая информацию о пользователях, командах, проектах, задачах и связанных сущностях. В рамках процесса проектирования БД разработана физическая модель, представленная на рисунке 3.</w:t>
      </w:r>
    </w:p>
    <w:p w14:paraId="5FD39D47" w14:textId="568672C4" w:rsidR="00961FB9" w:rsidRDefault="006F1601" w:rsidP="006F1601">
      <w:pPr>
        <w:pStyle w:val="afd"/>
      </w:pPr>
      <w:r>
        <w:rPr>
          <w:lang w:eastAsia="ru-RU"/>
        </w:rPr>
        <w:lastRenderedPageBreak/>
        <w:pict w14:anchorId="0A474E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428.25pt">
            <v:imagedata r:id="rId12" o:title="erd_diagram"/>
          </v:shape>
        </w:pict>
      </w:r>
    </w:p>
    <w:p w14:paraId="5445A520" w14:textId="7D8837B1" w:rsidR="00961FB9" w:rsidRDefault="00961FB9" w:rsidP="00961FB9">
      <w:pPr>
        <w:pStyle w:val="a3"/>
        <w:jc w:val="center"/>
      </w:pPr>
      <w:r>
        <w:t>Рисунок 3 – Физическая модель БД подсистемы координации командной деятельности</w:t>
      </w:r>
      <w:r w:rsidR="006F1601">
        <w:t xml:space="preserve"> (фрагмент)</w:t>
      </w:r>
    </w:p>
    <w:p w14:paraId="0EDCB1E4" w14:textId="77777777" w:rsidR="00961FB9" w:rsidRDefault="00961FB9" w:rsidP="00961FB9">
      <w:pPr>
        <w:pStyle w:val="a3"/>
      </w:pPr>
    </w:p>
    <w:p w14:paraId="1A90EF4B" w14:textId="2C843CAA" w:rsidR="00961FB9" w:rsidRDefault="00961FB9" w:rsidP="00961FB9">
      <w:pPr>
        <w:pStyle w:val="a3"/>
      </w:pPr>
      <w:r>
        <w:t>На диаграмме выделены ключевые таблицы, представляющие основные сущности системы:</w:t>
      </w:r>
    </w:p>
    <w:p w14:paraId="2F48EFE7" w14:textId="4339A656" w:rsidR="00961FB9" w:rsidRPr="00021795" w:rsidRDefault="00961FB9" w:rsidP="00021795">
      <w:pPr>
        <w:pStyle w:val="a3"/>
        <w:numPr>
          <w:ilvl w:val="0"/>
          <w:numId w:val="17"/>
        </w:numPr>
        <w:tabs>
          <w:tab w:val="left" w:pos="1134"/>
        </w:tabs>
        <w:ind w:left="0" w:firstLine="709"/>
      </w:pPr>
      <w:r>
        <w:t>пользователи (</w:t>
      </w:r>
      <w:proofErr w:type="spellStart"/>
      <w:r>
        <w:t>Users</w:t>
      </w:r>
      <w:proofErr w:type="spellEnd"/>
      <w:r>
        <w:t xml:space="preserve">): содержит информацию о пользователях системы, включая логин, </w:t>
      </w:r>
      <w:proofErr w:type="spellStart"/>
      <w:r>
        <w:t>хеш</w:t>
      </w:r>
      <w:proofErr w:type="spellEnd"/>
      <w:r>
        <w:t xml:space="preserve"> пароля, электронную почту, роль и ссылку на иконку профиля</w:t>
      </w:r>
      <w:r w:rsidR="00021795" w:rsidRPr="00021795">
        <w:t>;</w:t>
      </w:r>
    </w:p>
    <w:p w14:paraId="511C2266" w14:textId="15AF0DA2" w:rsidR="00961FB9" w:rsidRPr="00021795" w:rsidRDefault="00961FB9" w:rsidP="00021795">
      <w:pPr>
        <w:pStyle w:val="a3"/>
        <w:numPr>
          <w:ilvl w:val="0"/>
          <w:numId w:val="17"/>
        </w:numPr>
        <w:tabs>
          <w:tab w:val="left" w:pos="1134"/>
        </w:tabs>
        <w:ind w:left="0" w:firstLine="709"/>
      </w:pPr>
      <w:r>
        <w:t>роли (</w:t>
      </w:r>
      <w:proofErr w:type="spellStart"/>
      <w:r>
        <w:t>Roles</w:t>
      </w:r>
      <w:proofErr w:type="spellEnd"/>
      <w:r>
        <w:t>): определяет уровни доступа в системе (участник, капитан, организатор)</w:t>
      </w:r>
      <w:r w:rsidR="00021795" w:rsidRPr="00021795">
        <w:t>;</w:t>
      </w:r>
    </w:p>
    <w:p w14:paraId="72E95744" w14:textId="77AAB1E7" w:rsidR="00961FB9" w:rsidRPr="00021795" w:rsidRDefault="00961FB9" w:rsidP="00021795">
      <w:pPr>
        <w:pStyle w:val="a3"/>
        <w:numPr>
          <w:ilvl w:val="0"/>
          <w:numId w:val="17"/>
        </w:numPr>
        <w:tabs>
          <w:tab w:val="left" w:pos="1134"/>
        </w:tabs>
        <w:ind w:left="0" w:firstLine="709"/>
      </w:pPr>
      <w:r>
        <w:lastRenderedPageBreak/>
        <w:t>команды (</w:t>
      </w:r>
      <w:proofErr w:type="spellStart"/>
      <w:r>
        <w:t>Teams</w:t>
      </w:r>
      <w:proofErr w:type="spellEnd"/>
      <w:r>
        <w:t xml:space="preserve">): хранит данные о командах, включая название, код приглашения и ссылку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репозиторий</w:t>
      </w:r>
      <w:proofErr w:type="spellEnd"/>
      <w:r w:rsidR="00021795" w:rsidRPr="00021795">
        <w:t>;</w:t>
      </w:r>
    </w:p>
    <w:p w14:paraId="7CC5CAC7" w14:textId="50697E55" w:rsidR="00961FB9" w:rsidRPr="00021795" w:rsidRDefault="00961FB9" w:rsidP="00021795">
      <w:pPr>
        <w:pStyle w:val="a3"/>
        <w:numPr>
          <w:ilvl w:val="0"/>
          <w:numId w:val="17"/>
        </w:numPr>
        <w:tabs>
          <w:tab w:val="left" w:pos="1134"/>
        </w:tabs>
        <w:ind w:left="0" w:firstLine="709"/>
      </w:pPr>
      <w:r>
        <w:t>соревнования (</w:t>
      </w:r>
      <w:proofErr w:type="spellStart"/>
      <w:r>
        <w:t>Competitions</w:t>
      </w:r>
      <w:proofErr w:type="spellEnd"/>
      <w:r>
        <w:t xml:space="preserve">): содержит информацию о хакатонах и других </w:t>
      </w:r>
      <w:r w:rsidR="006F1601">
        <w:t>соревнованиях</w:t>
      </w:r>
      <w:r w:rsidR="00021795" w:rsidRPr="00021795">
        <w:t>;</w:t>
      </w:r>
    </w:p>
    <w:p w14:paraId="08A3B9C0" w14:textId="11B281FC" w:rsidR="00961FB9" w:rsidRPr="00021795" w:rsidRDefault="00961FB9" w:rsidP="00021795">
      <w:pPr>
        <w:pStyle w:val="a3"/>
        <w:numPr>
          <w:ilvl w:val="0"/>
          <w:numId w:val="17"/>
        </w:numPr>
        <w:tabs>
          <w:tab w:val="left" w:pos="1134"/>
        </w:tabs>
        <w:ind w:left="0" w:firstLine="709"/>
      </w:pPr>
      <w:r>
        <w:t>проекты (</w:t>
      </w:r>
      <w:proofErr w:type="spellStart"/>
      <w:r>
        <w:t>Projects</w:t>
      </w:r>
      <w:proofErr w:type="spellEnd"/>
      <w:r>
        <w:t xml:space="preserve">): описывает проекты команд с привязкой к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репозиториям</w:t>
      </w:r>
      <w:proofErr w:type="spellEnd"/>
      <w:r w:rsidR="00021795" w:rsidRPr="00021795">
        <w:t>;</w:t>
      </w:r>
    </w:p>
    <w:p w14:paraId="4EB3EA76" w14:textId="08314843" w:rsidR="00961FB9" w:rsidRPr="00021795" w:rsidRDefault="00961FB9" w:rsidP="00021795">
      <w:pPr>
        <w:pStyle w:val="a3"/>
        <w:numPr>
          <w:ilvl w:val="0"/>
          <w:numId w:val="17"/>
        </w:numPr>
        <w:tabs>
          <w:tab w:val="left" w:pos="1134"/>
        </w:tabs>
        <w:ind w:left="0" w:firstLine="709"/>
      </w:pPr>
      <w:r>
        <w:t>задачи (</w:t>
      </w:r>
      <w:proofErr w:type="spellStart"/>
      <w:r>
        <w:t>Tasks</w:t>
      </w:r>
      <w:proofErr w:type="spellEnd"/>
      <w:r>
        <w:t>): управляет задачами проектов с указанием статуса, типа, исполнителя и сроков</w:t>
      </w:r>
      <w:r w:rsidR="00021795" w:rsidRPr="00021795">
        <w:t>;</w:t>
      </w:r>
    </w:p>
    <w:p w14:paraId="006BD3B4" w14:textId="10C60F81" w:rsidR="00961FB9" w:rsidRDefault="00961FB9" w:rsidP="00021795">
      <w:pPr>
        <w:pStyle w:val="a3"/>
        <w:numPr>
          <w:ilvl w:val="0"/>
          <w:numId w:val="17"/>
        </w:numPr>
        <w:tabs>
          <w:tab w:val="left" w:pos="1134"/>
        </w:tabs>
        <w:ind w:left="0" w:firstLine="709"/>
      </w:pPr>
      <w:r>
        <w:t>чаты (</w:t>
      </w:r>
      <w:proofErr w:type="spellStart"/>
      <w:r>
        <w:t>Chats</w:t>
      </w:r>
      <w:proofErr w:type="spellEnd"/>
      <w:r>
        <w:t>): обеспечивает систему коммуникации между участниками</w:t>
      </w:r>
      <w:r w:rsidR="00021795">
        <w:t>.</w:t>
      </w:r>
    </w:p>
    <w:p w14:paraId="029BC6D6" w14:textId="1BB4B77C" w:rsidR="00937534" w:rsidRPr="00937534" w:rsidRDefault="00961FB9" w:rsidP="00961FB9">
      <w:pPr>
        <w:pStyle w:val="a3"/>
      </w:pPr>
      <w:r>
        <w:t>Такая структура базы данных обеспечивает гибкость системы, целостность данных и эффективное выполнение запросов, необходимых для реализации всей функциональности подсистемы координации командной деятельности на хакатонах.</w:t>
      </w:r>
    </w:p>
    <w:sectPr w:rsidR="00937534" w:rsidRPr="00937534" w:rsidSect="007B1296">
      <w:footerReference w:type="default" r:id="rId13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165CD1" w14:textId="77777777" w:rsidR="00C77BF2" w:rsidRDefault="00C77BF2" w:rsidP="007B1296">
      <w:r>
        <w:separator/>
      </w:r>
    </w:p>
  </w:endnote>
  <w:endnote w:type="continuationSeparator" w:id="0">
    <w:p w14:paraId="24A6D71D" w14:textId="77777777" w:rsidR="00C77BF2" w:rsidRDefault="00C77BF2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EndPr/>
    <w:sdtContent>
      <w:p w14:paraId="08F24033" w14:textId="3BA6D8F1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537E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A28947" w14:textId="77777777" w:rsidR="00C77BF2" w:rsidRDefault="00C77BF2" w:rsidP="007B1296">
      <w:r>
        <w:separator/>
      </w:r>
    </w:p>
  </w:footnote>
  <w:footnote w:type="continuationSeparator" w:id="0">
    <w:p w14:paraId="1D378FF0" w14:textId="77777777" w:rsidR="00C77BF2" w:rsidRDefault="00C77BF2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2F577F"/>
    <w:multiLevelType w:val="hybridMultilevel"/>
    <w:tmpl w:val="B4E8A7D2"/>
    <w:lvl w:ilvl="0" w:tplc="CFB0536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57E8B"/>
    <w:multiLevelType w:val="hybridMultilevel"/>
    <w:tmpl w:val="F4D41D7E"/>
    <w:lvl w:ilvl="0" w:tplc="CFB0536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9" w15:restartNumberingAfterBreak="0">
    <w:nsid w:val="6CE84CC1"/>
    <w:multiLevelType w:val="multilevel"/>
    <w:tmpl w:val="7B98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66DC0"/>
    <w:multiLevelType w:val="multilevel"/>
    <w:tmpl w:val="68F6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F5695C"/>
    <w:multiLevelType w:val="hybridMultilevel"/>
    <w:tmpl w:val="6CFED9BE"/>
    <w:lvl w:ilvl="0" w:tplc="CFB0536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</w:num>
  <w:num w:numId="7">
    <w:abstractNumId w:val="7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  <w:num w:numId="13">
    <w:abstractNumId w:val="2"/>
  </w:num>
  <w:num w:numId="14">
    <w:abstractNumId w:val="8"/>
  </w:num>
  <w:num w:numId="15">
    <w:abstractNumId w:val="12"/>
  </w:num>
  <w:num w:numId="16">
    <w:abstractNumId w:val="3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44F"/>
    <w:rsid w:val="00003CB1"/>
    <w:rsid w:val="00006D8A"/>
    <w:rsid w:val="00021795"/>
    <w:rsid w:val="00022EAD"/>
    <w:rsid w:val="00041B32"/>
    <w:rsid w:val="00046A82"/>
    <w:rsid w:val="000547B5"/>
    <w:rsid w:val="00070444"/>
    <w:rsid w:val="00071534"/>
    <w:rsid w:val="00084431"/>
    <w:rsid w:val="000B2040"/>
    <w:rsid w:val="000C03D0"/>
    <w:rsid w:val="00122DF6"/>
    <w:rsid w:val="0012651F"/>
    <w:rsid w:val="00126FE5"/>
    <w:rsid w:val="00135AB1"/>
    <w:rsid w:val="00154AC6"/>
    <w:rsid w:val="00157D07"/>
    <w:rsid w:val="00167928"/>
    <w:rsid w:val="0018210A"/>
    <w:rsid w:val="0019001B"/>
    <w:rsid w:val="00197EED"/>
    <w:rsid w:val="001B17C1"/>
    <w:rsid w:val="001B5082"/>
    <w:rsid w:val="001B5A61"/>
    <w:rsid w:val="001F1471"/>
    <w:rsid w:val="00200503"/>
    <w:rsid w:val="002037EC"/>
    <w:rsid w:val="0022213E"/>
    <w:rsid w:val="0022470A"/>
    <w:rsid w:val="00230654"/>
    <w:rsid w:val="00234EB9"/>
    <w:rsid w:val="00244503"/>
    <w:rsid w:val="00264D2C"/>
    <w:rsid w:val="00265B0D"/>
    <w:rsid w:val="00267E9D"/>
    <w:rsid w:val="0029075A"/>
    <w:rsid w:val="0029217B"/>
    <w:rsid w:val="002A3445"/>
    <w:rsid w:val="002D5F2F"/>
    <w:rsid w:val="002E1075"/>
    <w:rsid w:val="002E573E"/>
    <w:rsid w:val="002F1F23"/>
    <w:rsid w:val="00313BD4"/>
    <w:rsid w:val="003140F3"/>
    <w:rsid w:val="00327A59"/>
    <w:rsid w:val="00333DDD"/>
    <w:rsid w:val="00350DEC"/>
    <w:rsid w:val="003616AA"/>
    <w:rsid w:val="00362590"/>
    <w:rsid w:val="00390F2E"/>
    <w:rsid w:val="003A40F8"/>
    <w:rsid w:val="003A60F5"/>
    <w:rsid w:val="003A6D6C"/>
    <w:rsid w:val="003B5AA3"/>
    <w:rsid w:val="003F0EA0"/>
    <w:rsid w:val="003F266D"/>
    <w:rsid w:val="003F696A"/>
    <w:rsid w:val="00446D2F"/>
    <w:rsid w:val="00473C53"/>
    <w:rsid w:val="00485388"/>
    <w:rsid w:val="004C3681"/>
    <w:rsid w:val="004D10CE"/>
    <w:rsid w:val="004D1C92"/>
    <w:rsid w:val="004D1D4C"/>
    <w:rsid w:val="004D2CE9"/>
    <w:rsid w:val="004E6A42"/>
    <w:rsid w:val="00513260"/>
    <w:rsid w:val="00516A96"/>
    <w:rsid w:val="00540F99"/>
    <w:rsid w:val="00547AB8"/>
    <w:rsid w:val="005728C6"/>
    <w:rsid w:val="00573E3F"/>
    <w:rsid w:val="005842D8"/>
    <w:rsid w:val="005976D6"/>
    <w:rsid w:val="005C6335"/>
    <w:rsid w:val="005D0FDF"/>
    <w:rsid w:val="005D10F9"/>
    <w:rsid w:val="005E13FE"/>
    <w:rsid w:val="005E537E"/>
    <w:rsid w:val="006142D0"/>
    <w:rsid w:val="00650BF9"/>
    <w:rsid w:val="00670A29"/>
    <w:rsid w:val="00682EC2"/>
    <w:rsid w:val="00685504"/>
    <w:rsid w:val="006947D9"/>
    <w:rsid w:val="006B1324"/>
    <w:rsid w:val="006B2E38"/>
    <w:rsid w:val="006C3461"/>
    <w:rsid w:val="006D0C39"/>
    <w:rsid w:val="006F1601"/>
    <w:rsid w:val="006F6A48"/>
    <w:rsid w:val="006F7F5B"/>
    <w:rsid w:val="00701393"/>
    <w:rsid w:val="00711564"/>
    <w:rsid w:val="00711A48"/>
    <w:rsid w:val="00712925"/>
    <w:rsid w:val="00715B4C"/>
    <w:rsid w:val="00745971"/>
    <w:rsid w:val="00775943"/>
    <w:rsid w:val="007B1296"/>
    <w:rsid w:val="007B43F3"/>
    <w:rsid w:val="007E784F"/>
    <w:rsid w:val="007F4D89"/>
    <w:rsid w:val="00800364"/>
    <w:rsid w:val="00810637"/>
    <w:rsid w:val="0081250B"/>
    <w:rsid w:val="008156AB"/>
    <w:rsid w:val="008350C3"/>
    <w:rsid w:val="0083534A"/>
    <w:rsid w:val="0084608B"/>
    <w:rsid w:val="008532F7"/>
    <w:rsid w:val="008572D5"/>
    <w:rsid w:val="00871F21"/>
    <w:rsid w:val="00885A05"/>
    <w:rsid w:val="008900FC"/>
    <w:rsid w:val="00891E1F"/>
    <w:rsid w:val="008976F7"/>
    <w:rsid w:val="008A3D99"/>
    <w:rsid w:val="008A7779"/>
    <w:rsid w:val="008C6246"/>
    <w:rsid w:val="00907A2C"/>
    <w:rsid w:val="009171D5"/>
    <w:rsid w:val="00927D29"/>
    <w:rsid w:val="00937534"/>
    <w:rsid w:val="009422C4"/>
    <w:rsid w:val="009500FD"/>
    <w:rsid w:val="009532B6"/>
    <w:rsid w:val="009540B4"/>
    <w:rsid w:val="00961FB9"/>
    <w:rsid w:val="0097344F"/>
    <w:rsid w:val="009772FB"/>
    <w:rsid w:val="009A5998"/>
    <w:rsid w:val="009C61C2"/>
    <w:rsid w:val="009D09FE"/>
    <w:rsid w:val="009F0C54"/>
    <w:rsid w:val="00A15409"/>
    <w:rsid w:val="00A23795"/>
    <w:rsid w:val="00A52987"/>
    <w:rsid w:val="00A57474"/>
    <w:rsid w:val="00A9702A"/>
    <w:rsid w:val="00AA6036"/>
    <w:rsid w:val="00AE0F58"/>
    <w:rsid w:val="00AE7A32"/>
    <w:rsid w:val="00B07458"/>
    <w:rsid w:val="00B1423E"/>
    <w:rsid w:val="00B34F35"/>
    <w:rsid w:val="00B44A6D"/>
    <w:rsid w:val="00B64EC5"/>
    <w:rsid w:val="00B716EE"/>
    <w:rsid w:val="00B73778"/>
    <w:rsid w:val="00BA4020"/>
    <w:rsid w:val="00BB22C1"/>
    <w:rsid w:val="00BE2E89"/>
    <w:rsid w:val="00BF0E9A"/>
    <w:rsid w:val="00BF3D53"/>
    <w:rsid w:val="00C02CA6"/>
    <w:rsid w:val="00C10515"/>
    <w:rsid w:val="00C6324F"/>
    <w:rsid w:val="00C706EA"/>
    <w:rsid w:val="00C77BF2"/>
    <w:rsid w:val="00C871DC"/>
    <w:rsid w:val="00C934F9"/>
    <w:rsid w:val="00C974B0"/>
    <w:rsid w:val="00CA021E"/>
    <w:rsid w:val="00CA55AD"/>
    <w:rsid w:val="00CB5F04"/>
    <w:rsid w:val="00CC3301"/>
    <w:rsid w:val="00CD6B44"/>
    <w:rsid w:val="00CE3B5E"/>
    <w:rsid w:val="00CE58C3"/>
    <w:rsid w:val="00D034B5"/>
    <w:rsid w:val="00D160AE"/>
    <w:rsid w:val="00D51EAF"/>
    <w:rsid w:val="00D56F33"/>
    <w:rsid w:val="00D96D59"/>
    <w:rsid w:val="00DD2D10"/>
    <w:rsid w:val="00DD2E9E"/>
    <w:rsid w:val="00E0189A"/>
    <w:rsid w:val="00E10F01"/>
    <w:rsid w:val="00E24BBF"/>
    <w:rsid w:val="00E46B85"/>
    <w:rsid w:val="00E65693"/>
    <w:rsid w:val="00E86806"/>
    <w:rsid w:val="00E93448"/>
    <w:rsid w:val="00EB47F6"/>
    <w:rsid w:val="00ED2643"/>
    <w:rsid w:val="00EE2660"/>
    <w:rsid w:val="00EE57BF"/>
    <w:rsid w:val="00F116CE"/>
    <w:rsid w:val="00F1296A"/>
    <w:rsid w:val="00F233FB"/>
    <w:rsid w:val="00F31BF1"/>
    <w:rsid w:val="00F359E2"/>
    <w:rsid w:val="00F44D11"/>
    <w:rsid w:val="00F65B90"/>
    <w:rsid w:val="00FC398A"/>
    <w:rsid w:val="00FD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5641F"/>
  <w15:chartTrackingRefBased/>
  <w15:docId w15:val="{8C2E7971-3D49-4830-8765-A55679E8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customStyle="1" w:styleId="ds-markdown-paragraph">
    <w:name w:val="ds-markdown-paragraph"/>
    <w:basedOn w:val="a2"/>
    <w:rsid w:val="00D034B5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02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3C5AE-CC8E-44DF-A0A6-4FEE4832C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310</TotalTime>
  <Pages>1</Pages>
  <Words>1168</Words>
  <Characters>6663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0109-08</dc:creator>
  <cp:keywords/>
  <dc:description/>
  <cp:lastModifiedBy>0109-02</cp:lastModifiedBy>
  <cp:revision>18</cp:revision>
  <dcterms:created xsi:type="dcterms:W3CDTF">2025-10-30T07:54:00Z</dcterms:created>
  <dcterms:modified xsi:type="dcterms:W3CDTF">2025-11-07T09:00:00Z</dcterms:modified>
</cp:coreProperties>
</file>