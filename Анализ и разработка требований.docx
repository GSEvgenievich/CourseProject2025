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D06C" w14:textId="77777777" w:rsidR="00BB22C1" w:rsidRDefault="0097344F" w:rsidP="0097344F">
      <w:pPr>
        <w:pStyle w:val="1"/>
      </w:pPr>
      <w:r>
        <w:t>Анализ и разработка требований</w:t>
      </w:r>
    </w:p>
    <w:p w14:paraId="3AC37E66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78D4ED9C" w14:textId="4D7D74DE" w:rsidR="0097344F" w:rsidRDefault="00D034B5" w:rsidP="0097344F">
      <w:pPr>
        <w:pStyle w:val="a3"/>
      </w:pPr>
      <w:r w:rsidRPr="00D034B5">
        <w:t>Основным назначением подсистемы является упрощение организации работы команд на хакатонах, что позволит снизить временные затраты на управление проектами и минимизировать ошибки коммуникации между участниками.</w:t>
      </w:r>
    </w:p>
    <w:p w14:paraId="1BAC82B8" w14:textId="2A196F89" w:rsidR="0097344F" w:rsidRPr="00D034B5" w:rsidRDefault="00167928" w:rsidP="0097344F">
      <w:pPr>
        <w:pStyle w:val="a3"/>
      </w:pPr>
      <w:r>
        <w:t xml:space="preserve">ПО предназначено для использования </w:t>
      </w:r>
      <w:r w:rsidR="00D034B5">
        <w:t xml:space="preserve">участниками соревнований по программированию, таких как хакатоны, учащимися образовательных учреждений, стартап-командами на ранних стадиях разработки </w:t>
      </w:r>
      <w:r w:rsidR="00D034B5">
        <w:rPr>
          <w:lang w:val="en-US"/>
        </w:rPr>
        <w:t>MVP</w:t>
      </w:r>
      <w:r w:rsidR="00D034B5">
        <w:t>.</w:t>
      </w:r>
    </w:p>
    <w:p w14:paraId="441F88DD" w14:textId="77777777" w:rsidR="0097344F" w:rsidRDefault="0097344F" w:rsidP="0097344F">
      <w:pPr>
        <w:pStyle w:val="2"/>
      </w:pPr>
      <w:r>
        <w:t>Постановка задачи</w:t>
      </w:r>
    </w:p>
    <w:p w14:paraId="08D24CB9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06D5FECC" w14:textId="585CDB66" w:rsidR="00E65693" w:rsidRDefault="00200503" w:rsidP="00E65693">
      <w:pPr>
        <w:pStyle w:val="a1"/>
      </w:pPr>
      <w:r>
        <w:t>с</w:t>
      </w:r>
      <w:r w:rsidR="00D034B5">
        <w:t>оздание рабочего пространства команд</w:t>
      </w:r>
      <w:r w:rsidR="00E65693">
        <w:t>,</w:t>
      </w:r>
    </w:p>
    <w:p w14:paraId="50E59E7D" w14:textId="38D7AAD8" w:rsidR="00200503" w:rsidRDefault="00200503" w:rsidP="00E65693">
      <w:pPr>
        <w:pStyle w:val="a1"/>
      </w:pPr>
      <w:r w:rsidRPr="00200503">
        <w:t>организация системы приглашений участников</w:t>
      </w:r>
      <w:r>
        <w:t>,</w:t>
      </w:r>
    </w:p>
    <w:p w14:paraId="5A9C8451" w14:textId="54DCA947" w:rsidR="00E65693" w:rsidRDefault="00200503" w:rsidP="00D034B5">
      <w:pPr>
        <w:pStyle w:val="a1"/>
      </w:pPr>
      <w:r>
        <w:rPr>
          <w:lang w:eastAsia="ru-RU"/>
        </w:rPr>
        <w:t>управление командой и проектами</w:t>
      </w:r>
      <w:r w:rsidR="00D034B5">
        <w:rPr>
          <w:lang w:eastAsia="ru-RU"/>
        </w:rPr>
        <w:t>,</w:t>
      </w:r>
    </w:p>
    <w:p w14:paraId="4E235666" w14:textId="458C77AB" w:rsidR="00200503" w:rsidRDefault="00200503" w:rsidP="00D034B5">
      <w:pPr>
        <w:pStyle w:val="a1"/>
      </w:pPr>
      <w:r>
        <w:rPr>
          <w:lang w:eastAsia="ru-RU"/>
        </w:rPr>
        <w:t>распределение задач проектов между участниками команды,</w:t>
      </w:r>
    </w:p>
    <w:p w14:paraId="00771FED" w14:textId="139CABDC" w:rsid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>обеспечение внутренней коммуникации в команде,</w:t>
      </w:r>
    </w:p>
    <w:p w14:paraId="6695E564" w14:textId="75E3B6C2" w:rsidR="00200503" w:rsidRDefault="00200503" w:rsidP="00D034B5">
      <w:pPr>
        <w:pStyle w:val="a1"/>
        <w:rPr>
          <w:lang w:eastAsia="ru-RU"/>
        </w:rPr>
      </w:pPr>
      <w:r>
        <w:rPr>
          <w:lang w:eastAsia="ru-RU"/>
        </w:rPr>
        <w:t xml:space="preserve">реализация </w:t>
      </w:r>
      <w:r w:rsidRPr="00200503">
        <w:rPr>
          <w:lang w:eastAsia="ru-RU"/>
        </w:rPr>
        <w:t xml:space="preserve">системы </w:t>
      </w:r>
      <w:r>
        <w:rPr>
          <w:lang w:eastAsia="ru-RU"/>
        </w:rPr>
        <w:t>документооборота,</w:t>
      </w:r>
    </w:p>
    <w:p w14:paraId="74AE7400" w14:textId="3531E708" w:rsidR="00200503" w:rsidRDefault="00200503" w:rsidP="00D034B5">
      <w:pPr>
        <w:pStyle w:val="a1"/>
        <w:rPr>
          <w:lang w:eastAsia="ru-RU"/>
        </w:rPr>
      </w:pPr>
      <w:r w:rsidRPr="00200503">
        <w:rPr>
          <w:lang w:eastAsia="ru-RU"/>
        </w:rPr>
        <w:t xml:space="preserve">настройка интеграции с </w:t>
      </w:r>
      <w:proofErr w:type="spellStart"/>
      <w:r w:rsidRPr="00200503">
        <w:rPr>
          <w:lang w:eastAsia="ru-RU"/>
        </w:rPr>
        <w:t>GitHub</w:t>
      </w:r>
      <w:proofErr w:type="spellEnd"/>
      <w:r>
        <w:rPr>
          <w:lang w:eastAsia="ru-RU"/>
        </w:rPr>
        <w:t>,</w:t>
      </w:r>
    </w:p>
    <w:p w14:paraId="773B8948" w14:textId="3745C1D1" w:rsidR="00200503" w:rsidRP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>отправка уведомлений о событиях проектов.</w:t>
      </w:r>
    </w:p>
    <w:p w14:paraId="611A035D" w14:textId="76B1FD3A" w:rsidR="00BA4020" w:rsidRDefault="00B34F35" w:rsidP="00BA4020">
      <w:pPr>
        <w:pStyle w:val="a3"/>
      </w:pPr>
      <w:r w:rsidRPr="00B34F35">
        <w:t>Интерфейс должен быть интуитивно понятен для пользователя и адаптирован для работы в условиях ограниченного времени</w:t>
      </w:r>
      <w:r w:rsidR="00E0189A">
        <w:t>.</w:t>
      </w:r>
    </w:p>
    <w:p w14:paraId="3DFFFCF3" w14:textId="33ABF319" w:rsidR="00E0189A" w:rsidRDefault="00B34F35" w:rsidP="00BA4020">
      <w:pPr>
        <w:pStyle w:val="a3"/>
      </w:pPr>
      <w:r w:rsidRPr="00B34F35">
        <w:t>В подсистеме должна быть обязательная авторизация пользователей с разграничением прав доступа</w:t>
      </w:r>
      <w:r w:rsidR="00E0189A">
        <w:t>.</w:t>
      </w:r>
    </w:p>
    <w:p w14:paraId="2097BAEA" w14:textId="3083ACA5" w:rsidR="009F0C54" w:rsidRDefault="00B34F35" w:rsidP="009F0C54">
      <w:pPr>
        <w:pStyle w:val="a3"/>
      </w:pPr>
      <w:r>
        <w:lastRenderedPageBreak/>
        <w:t xml:space="preserve">Авторизованный пользователь без команды имеет возможность редактирования профиля, соединения учётной записи с учётной записью </w:t>
      </w:r>
      <w:r>
        <w:rPr>
          <w:lang w:val="en-US"/>
        </w:rPr>
        <w:t>GitHub</w:t>
      </w:r>
      <w:r w:rsidR="00AE0F58">
        <w:t>, просматривать список доступных соревнований.</w:t>
      </w:r>
    </w:p>
    <w:p w14:paraId="77EA652B" w14:textId="6CFEB285" w:rsidR="009F0C54" w:rsidRDefault="00B34F35" w:rsidP="009F0C54">
      <w:pPr>
        <w:pStyle w:val="a3"/>
      </w:pPr>
      <w:r>
        <w:t xml:space="preserve">Участник команды может </w:t>
      </w:r>
      <w:r w:rsidR="00AE0F58">
        <w:t>участвовать в обсуждениях в основном чате команды, в чатах проектов команды, в чатах по своим задачам. Также он может просматривать документацию проектов, отслеживать прогресс команды по задачам</w:t>
      </w:r>
      <w:r w:rsidR="009F0C54">
        <w:t>.</w:t>
      </w:r>
    </w:p>
    <w:p w14:paraId="5F1912F4" w14:textId="276CDBD5" w:rsidR="009F0C54" w:rsidRDefault="00B34F35" w:rsidP="009F0C54">
      <w:pPr>
        <w:pStyle w:val="a3"/>
      </w:pPr>
      <w:r>
        <w:t xml:space="preserve">Капитан команды может </w:t>
      </w:r>
      <w:r w:rsidR="00AE0F58">
        <w:t xml:space="preserve">управлять проектами команды, распределять задачи между участниками, настраивать интеграцию с </w:t>
      </w:r>
      <w:r w:rsidR="00AE0F58">
        <w:rPr>
          <w:lang w:val="en-US"/>
        </w:rPr>
        <w:t>GitHub</w:t>
      </w:r>
      <w:r w:rsidR="00AE0F58">
        <w:t>, участвовать во всех чатах текущей команды</w:t>
      </w:r>
      <w:r w:rsidR="009F0C54">
        <w:t>.</w:t>
      </w:r>
    </w:p>
    <w:p w14:paraId="421A374E" w14:textId="651498CC" w:rsidR="00AE0F58" w:rsidRDefault="00AE0F58" w:rsidP="009F0C54">
      <w:pPr>
        <w:pStyle w:val="a3"/>
      </w:pPr>
      <w:r>
        <w:t>Организатор имеет возможность создавать новые соревнования</w:t>
      </w:r>
      <w:r w:rsidR="006F6A48">
        <w:t>, формировать команды внутри соревнований, приглашать участников команды, назначать капитанов команд.</w:t>
      </w:r>
    </w:p>
    <w:p w14:paraId="5FF8F394" w14:textId="77777777" w:rsidR="00AA6036" w:rsidRDefault="00AA6036" w:rsidP="00AA6036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6CA565E8" w14:textId="77777777" w:rsidR="00AA6036" w:rsidRDefault="00AA6036" w:rsidP="00AA6036">
      <w:pPr>
        <w:pStyle w:val="a3"/>
      </w:pPr>
    </w:p>
    <w:p w14:paraId="204359C3" w14:textId="71C67EDC" w:rsidR="00AA6036" w:rsidRDefault="00885A05" w:rsidP="00AA6036">
      <w:pPr>
        <w:pStyle w:val="afd"/>
      </w:pPr>
      <w:r>
        <w:lastRenderedPageBreak/>
        <w:drawing>
          <wp:inline distT="0" distB="0" distL="0" distR="0" wp14:anchorId="5079CB1A" wp14:editId="276416CF">
            <wp:extent cx="5943600" cy="5812790"/>
            <wp:effectExtent l="0" t="0" r="0" b="0"/>
            <wp:docPr id="186349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57A5" w14:textId="77777777" w:rsidR="00AA6036" w:rsidRDefault="00AA6036" w:rsidP="00AA6036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7A75E5E3" w14:textId="77777777" w:rsidR="00AA6036" w:rsidRDefault="00AA6036" w:rsidP="00AA6036">
      <w:pPr>
        <w:pStyle w:val="a3"/>
      </w:pPr>
    </w:p>
    <w:p w14:paraId="1801269C" w14:textId="7322C793" w:rsidR="00E0189A" w:rsidRPr="004C3681" w:rsidRDefault="004C3681" w:rsidP="00BA4020">
      <w:pPr>
        <w:pStyle w:val="a3"/>
      </w:pPr>
      <w:r w:rsidRPr="004C3681">
        <w:t>Работа с системой осуществляется по следующему алгоритму</w:t>
      </w:r>
      <w:r w:rsidR="00E0189A" w:rsidRPr="004C3681">
        <w:t>:</w:t>
      </w:r>
    </w:p>
    <w:p w14:paraId="7F32ECEF" w14:textId="37BE3526" w:rsidR="00E0189A" w:rsidRDefault="004C3681" w:rsidP="00E0189A">
      <w:pPr>
        <w:pStyle w:val="a1"/>
      </w:pPr>
      <w:r>
        <w:t>организатор создаёт соревнование и формирует команды</w:t>
      </w:r>
      <w:r w:rsidR="00E0189A">
        <w:t>,</w:t>
      </w:r>
    </w:p>
    <w:p w14:paraId="4DA0676A" w14:textId="05F44088" w:rsidR="004C3681" w:rsidRDefault="004C3681" w:rsidP="00E0189A">
      <w:pPr>
        <w:pStyle w:val="a1"/>
      </w:pPr>
      <w:r>
        <w:t>пользователи регистрируются или входят в систему,</w:t>
      </w:r>
    </w:p>
    <w:p w14:paraId="5FB88ADA" w14:textId="36BC3A6F" w:rsidR="00E0189A" w:rsidRDefault="004C3681" w:rsidP="00E0189A">
      <w:pPr>
        <w:pStyle w:val="a1"/>
      </w:pPr>
      <w:r>
        <w:t>пользователи присоединяются к командам по кодам приглашения</w:t>
      </w:r>
      <w:r w:rsidR="00E0189A">
        <w:t>,</w:t>
      </w:r>
    </w:p>
    <w:p w14:paraId="45B3BB1D" w14:textId="40FBA74B" w:rsidR="00E0189A" w:rsidRDefault="004C3681" w:rsidP="00E0189A">
      <w:pPr>
        <w:pStyle w:val="a1"/>
      </w:pPr>
      <w:r>
        <w:t>организатор назначает капитанов в командах</w:t>
      </w:r>
      <w:r w:rsidR="00E0189A">
        <w:t>,</w:t>
      </w:r>
    </w:p>
    <w:p w14:paraId="1B1E3349" w14:textId="77777777" w:rsidR="00E0189A" w:rsidRDefault="008350C3" w:rsidP="00E0189A">
      <w:pPr>
        <w:pStyle w:val="a1"/>
      </w:pPr>
      <w:r>
        <w:t>организатор турнира</w:t>
      </w:r>
      <w:r w:rsidR="00E0189A">
        <w:t xml:space="preserve"> импортирует данные об участниках,</w:t>
      </w:r>
    </w:p>
    <w:p w14:paraId="70A232A3" w14:textId="0888317F" w:rsidR="00E0189A" w:rsidRDefault="004C3681" w:rsidP="00E0189A">
      <w:pPr>
        <w:pStyle w:val="a1"/>
      </w:pPr>
      <w:r>
        <w:t>капитан создает проекты</w:t>
      </w:r>
      <w:r w:rsidR="00E0189A">
        <w:t>,</w:t>
      </w:r>
    </w:p>
    <w:p w14:paraId="37589115" w14:textId="1FB4FCE1" w:rsidR="009772FB" w:rsidRDefault="009772FB" w:rsidP="00E0189A">
      <w:pPr>
        <w:pStyle w:val="a1"/>
      </w:pPr>
      <w:r>
        <w:lastRenderedPageBreak/>
        <w:t>при необходимости, капитан загружает сопроводительные материалы по проекту,</w:t>
      </w:r>
    </w:p>
    <w:p w14:paraId="197D7D1F" w14:textId="2E37A61E" w:rsidR="00E0189A" w:rsidRDefault="004C3681" w:rsidP="00E0189A">
      <w:pPr>
        <w:pStyle w:val="a1"/>
      </w:pPr>
      <w:r>
        <w:t>капитан формирует задачи с подробным описанием</w:t>
      </w:r>
      <w:r w:rsidR="00650BF9" w:rsidRPr="00167928">
        <w:t>,</w:t>
      </w:r>
    </w:p>
    <w:p w14:paraId="3AF3C749" w14:textId="67176036" w:rsidR="004C3681" w:rsidRPr="00167928" w:rsidRDefault="004C3681" w:rsidP="00E0189A">
      <w:pPr>
        <w:pStyle w:val="a1"/>
      </w:pPr>
      <w:r>
        <w:t xml:space="preserve">капитан назначает </w:t>
      </w:r>
      <w:r w:rsidR="009772FB">
        <w:t>задачи участникам команды,</w:t>
      </w:r>
    </w:p>
    <w:p w14:paraId="7E35C2EF" w14:textId="44A8CA3C" w:rsidR="00650BF9" w:rsidRDefault="009772FB" w:rsidP="00E0189A">
      <w:pPr>
        <w:pStyle w:val="a1"/>
      </w:pPr>
      <w:r>
        <w:t>участники команды задают вопросы по задачам и общаются в чатах</w:t>
      </w:r>
      <w:r w:rsidR="00650BF9">
        <w:t>,</w:t>
      </w:r>
    </w:p>
    <w:p w14:paraId="6F843F43" w14:textId="3885D1DF" w:rsidR="00650BF9" w:rsidRDefault="009772FB" w:rsidP="00E0189A">
      <w:pPr>
        <w:pStyle w:val="a1"/>
      </w:pPr>
      <w:r>
        <w:t>при необходимости, участники обращаются к сопроводительным материалам по проектам,</w:t>
      </w:r>
    </w:p>
    <w:p w14:paraId="7144CE77" w14:textId="2C7BC32E" w:rsidR="009772FB" w:rsidRDefault="009772FB" w:rsidP="00E0189A">
      <w:pPr>
        <w:pStyle w:val="a1"/>
      </w:pPr>
      <w:r>
        <w:t>по завершению задач, участники запрашивают подтверждение завершение задачи у капитана,</w:t>
      </w:r>
    </w:p>
    <w:p w14:paraId="242D075E" w14:textId="7AE43CF0" w:rsidR="009772FB" w:rsidRDefault="009772FB" w:rsidP="00E0189A">
      <w:pPr>
        <w:pStyle w:val="a1"/>
      </w:pPr>
      <w:r>
        <w:t>при успешной проверке выполненных задач капитаном, задачи завершаются.</w:t>
      </w:r>
    </w:p>
    <w:p w14:paraId="3F7BD1AB" w14:textId="77777777"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14:paraId="0C276F5B" w14:textId="77777777" w:rsidR="00BA4020" w:rsidRPr="00167928" w:rsidRDefault="00FC398A" w:rsidP="00BA4020">
      <w:pPr>
        <w:pStyle w:val="a3"/>
      </w:pPr>
      <w:r>
        <w:t xml:space="preserve">Работа с оконным приложением будет осуществляться на </w:t>
      </w:r>
      <w:r w:rsidR="00167928">
        <w:t xml:space="preserve">ПК </w:t>
      </w:r>
      <w:r>
        <w:t xml:space="preserve">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>Windows 10 версии 1809 и новее, Windows 11).</w:t>
      </w:r>
    </w:p>
    <w:p w14:paraId="67E9AAB0" w14:textId="0A46073F" w:rsidR="00B07458" w:rsidRDefault="00FC398A" w:rsidP="00003CB1">
      <w:pPr>
        <w:pStyle w:val="a3"/>
      </w:pPr>
      <w:r>
        <w:t xml:space="preserve">В качестве </w:t>
      </w:r>
      <w:r w:rsidRPr="00167928">
        <w:t>СУБД</w:t>
      </w:r>
      <w:r>
        <w:t xml:space="preserve"> выбрана </w:t>
      </w:r>
      <w:r>
        <w:rPr>
          <w:lang w:val="en-US"/>
        </w:rPr>
        <w:t>MySQL</w:t>
      </w:r>
      <w:r w:rsidRPr="00FC398A">
        <w:t xml:space="preserve"> 9.4.0</w:t>
      </w:r>
      <w:r>
        <w:t>, так как эта СУБД обладает высокой производительностью, масштабируемостью и простотой в использовании</w:t>
      </w:r>
      <w:r w:rsidR="00B07458" w:rsidRPr="00B07458">
        <w:t>, что позволяет эффективно обрабатывать данные о командах, проектах и задачах в реальном времени.</w:t>
      </w:r>
    </w:p>
    <w:p w14:paraId="562055C7" w14:textId="1644C942" w:rsidR="00003CB1" w:rsidRDefault="00003CB1" w:rsidP="00003CB1">
      <w:pPr>
        <w:pStyle w:val="a3"/>
      </w:pPr>
      <w:r>
        <w:t>Клиентская и серверная часть приложения</w:t>
      </w:r>
      <w:r w:rsidR="00FC398A">
        <w:t xml:space="preserve"> буд</w:t>
      </w:r>
      <w:r>
        <w:t>у</w:t>
      </w:r>
      <w:r w:rsidR="00FC398A">
        <w:t>т разработан</w:t>
      </w:r>
      <w:r>
        <w:t>ы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Pr="00003CB1">
        <w:t xml:space="preserve"> для клиентской части и </w:t>
      </w:r>
      <w:r w:rsidRPr="00003CB1">
        <w:rPr>
          <w:lang w:val="en-US"/>
        </w:rPr>
        <w:t>Web</w:t>
      </w:r>
      <w:r w:rsidRPr="00003CB1">
        <w:t>-</w:t>
      </w:r>
      <w:r w:rsidRPr="00003CB1">
        <w:rPr>
          <w:lang w:val="en-US"/>
        </w:rPr>
        <w:t>API</w:t>
      </w:r>
      <w:r w:rsidRPr="00003CB1">
        <w:t xml:space="preserve"> </w:t>
      </w:r>
      <w:r w:rsidRPr="00003CB1">
        <w:rPr>
          <w:lang w:val="en-US"/>
        </w:rPr>
        <w:t>ASP</w:t>
      </w:r>
      <w:r w:rsidRPr="00003CB1">
        <w:t>.</w:t>
      </w:r>
      <w:r w:rsidRPr="00003CB1">
        <w:rPr>
          <w:lang w:val="en-US"/>
        </w:rPr>
        <w:t>NET</w:t>
      </w:r>
      <w:r w:rsidRPr="00003CB1">
        <w:t xml:space="preserve"> </w:t>
      </w:r>
      <w:r w:rsidRPr="00003CB1">
        <w:rPr>
          <w:lang w:val="en-US"/>
        </w:rPr>
        <w:t>Core</w:t>
      </w:r>
      <w:r w:rsidRPr="00003CB1">
        <w:t xml:space="preserve"> для серверной части.</w:t>
      </w:r>
    </w:p>
    <w:p w14:paraId="3187851E" w14:textId="77777777" w:rsidR="00003CB1" w:rsidRPr="002A3445" w:rsidRDefault="00003CB1" w:rsidP="00003CB1">
      <w:pPr>
        <w:pStyle w:val="a3"/>
      </w:pPr>
      <w:r>
        <w:t>Для разработки оконного приложения будет использоваться</w:t>
      </w:r>
      <w:r w:rsidR="002A3445">
        <w:t xml:space="preserve"> </w:t>
      </w:r>
      <w:r w:rsidR="002A3445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2A3445">
        <w:t xml:space="preserve"> и средства отладки.</w:t>
      </w:r>
    </w:p>
    <w:p w14:paraId="370A90DD" w14:textId="77777777" w:rsidR="002A3445" w:rsidRDefault="002A3445" w:rsidP="00003CB1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2B643445" w14:textId="77777777" w:rsidR="002A3445" w:rsidRDefault="002A3445" w:rsidP="002A3445">
      <w:pPr>
        <w:pStyle w:val="a1"/>
      </w:pPr>
      <w:r>
        <w:t xml:space="preserve">ОС </w:t>
      </w:r>
      <w:r>
        <w:rPr>
          <w:lang w:val="en-US"/>
        </w:rPr>
        <w:t>Ubuntu</w:t>
      </w:r>
      <w:r w:rsidRPr="002A3445">
        <w:t xml:space="preserve"> </w:t>
      </w:r>
      <w:r>
        <w:t>версии 24 и выше,</w:t>
      </w:r>
    </w:p>
    <w:p w14:paraId="3E360792" w14:textId="77777777" w:rsidR="002A3445" w:rsidRDefault="002A3445" w:rsidP="002A3445">
      <w:pPr>
        <w:pStyle w:val="a1"/>
      </w:pPr>
      <w:r>
        <w:lastRenderedPageBreak/>
        <w:t xml:space="preserve">сервер БД: </w:t>
      </w:r>
      <w:r>
        <w:rPr>
          <w:lang w:val="en-US"/>
        </w:rPr>
        <w:t>MySQL</w:t>
      </w:r>
      <w:r w:rsidRPr="002A3445">
        <w:t xml:space="preserve"> </w:t>
      </w:r>
      <w:r>
        <w:t>версии не ниже 8.0,</w:t>
      </w:r>
    </w:p>
    <w:p w14:paraId="39CD30F9" w14:textId="77777777" w:rsidR="002A3445" w:rsidRDefault="002A3445" w:rsidP="002A3445">
      <w:pPr>
        <w:pStyle w:val="a1"/>
      </w:pPr>
      <w:r>
        <w:t>процессор частотой 2 ГГц,</w:t>
      </w:r>
    </w:p>
    <w:p w14:paraId="0FDC9E7F" w14:textId="77777777" w:rsidR="007F4D89" w:rsidRDefault="002A3445" w:rsidP="00FD32B8">
      <w:pPr>
        <w:pStyle w:val="a1"/>
      </w:pPr>
      <w:r>
        <w:t>свободная оперативная память 4 ГБ,</w:t>
      </w:r>
    </w:p>
    <w:p w14:paraId="1DB9200B" w14:textId="77777777" w:rsidR="003A60F5" w:rsidRDefault="003A60F5" w:rsidP="003A60F5">
      <w:pPr>
        <w:pStyle w:val="a1"/>
      </w:pPr>
      <w:r>
        <w:t xml:space="preserve">ПО для конфигурирования, управления и администрирования сервера БД: </w:t>
      </w:r>
      <w:r w:rsidRPr="004C3681">
        <w:rPr>
          <w:lang w:val="en-US"/>
        </w:rPr>
        <w:t>MySQL</w:t>
      </w:r>
      <w:r w:rsidRPr="004C3681">
        <w:t xml:space="preserve"> </w:t>
      </w:r>
      <w:r w:rsidRPr="004C3681">
        <w:rPr>
          <w:lang w:val="en-US"/>
        </w:rPr>
        <w:t>Workbench</w:t>
      </w:r>
      <w:r w:rsidRPr="004C3681">
        <w:t>.</w:t>
      </w:r>
    </w:p>
    <w:p w14:paraId="02A0B84D" w14:textId="77777777" w:rsidR="00BF0E9A" w:rsidRDefault="00BF0E9A" w:rsidP="00BF0E9A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ACB1DD7" w14:textId="11DFAB08" w:rsidR="00BF0E9A" w:rsidRPr="00BF0E9A" w:rsidRDefault="00BF0E9A" w:rsidP="00BF0E9A">
      <w:pPr>
        <w:pStyle w:val="a1"/>
      </w:pPr>
      <w:r w:rsidRPr="00BF0E9A">
        <w:t>ОС Windows 10 версии 1809 или новее, Windows 11,</w:t>
      </w:r>
    </w:p>
    <w:p w14:paraId="0D449FF8" w14:textId="188EC0EE" w:rsidR="00BF0E9A" w:rsidRPr="00BF0E9A" w:rsidRDefault="00BF0E9A" w:rsidP="00BF0E9A">
      <w:pPr>
        <w:pStyle w:val="a1"/>
      </w:pPr>
      <w:r w:rsidRPr="00BF0E9A">
        <w:t xml:space="preserve">.NET 6.0 </w:t>
      </w:r>
      <w:r w:rsidR="009D09FE">
        <w:rPr>
          <w:lang w:val="en-US"/>
        </w:rPr>
        <w:t>Runtime</w:t>
      </w:r>
      <w:r w:rsidRPr="00BF0E9A">
        <w:t xml:space="preserve"> или выше,</w:t>
      </w:r>
    </w:p>
    <w:p w14:paraId="1CB9B600" w14:textId="714C2F62" w:rsidR="00BF0E9A" w:rsidRPr="009D09FE" w:rsidRDefault="009D09FE" w:rsidP="00BF0E9A">
      <w:pPr>
        <w:pStyle w:val="a1"/>
      </w:pPr>
      <w:r>
        <w:t>п</w:t>
      </w:r>
      <w:r w:rsidRPr="009D09FE">
        <w:t>роцессор с частотой 1 ГГц или выше</w:t>
      </w:r>
      <w:r w:rsidR="00BF0E9A" w:rsidRPr="009D09FE">
        <w:t>,</w:t>
      </w:r>
    </w:p>
    <w:p w14:paraId="1B87EDBA" w14:textId="0213DD67" w:rsidR="00BF0E9A" w:rsidRPr="00BF0E9A" w:rsidRDefault="009D09FE" w:rsidP="00BF0E9A">
      <w:pPr>
        <w:pStyle w:val="a1"/>
        <w:rPr>
          <w:lang w:val="en-US"/>
        </w:rPr>
      </w:pPr>
      <w:r>
        <w:t>свободная</w:t>
      </w:r>
      <w:r w:rsidR="00BF0E9A" w:rsidRPr="00BF0E9A">
        <w:rPr>
          <w:lang w:val="en-US"/>
        </w:rPr>
        <w:t xml:space="preserve"> </w:t>
      </w:r>
      <w:r>
        <w:t>оперативная</w:t>
      </w:r>
      <w:r w:rsidR="00BF0E9A" w:rsidRPr="00BF0E9A">
        <w:rPr>
          <w:lang w:val="en-US"/>
        </w:rPr>
        <w:t xml:space="preserve"> </w:t>
      </w:r>
      <w:r>
        <w:t>память</w:t>
      </w:r>
      <w:r w:rsidR="00BF0E9A" w:rsidRPr="00BF0E9A">
        <w:rPr>
          <w:lang w:val="en-US"/>
        </w:rPr>
        <w:t xml:space="preserve"> </w:t>
      </w:r>
      <w:r>
        <w:t>2</w:t>
      </w:r>
      <w:r w:rsidR="00BF0E9A" w:rsidRPr="00BF0E9A">
        <w:rPr>
          <w:lang w:val="en-US"/>
        </w:rPr>
        <w:t xml:space="preserve"> ГБ,</w:t>
      </w:r>
    </w:p>
    <w:p w14:paraId="4A764425" w14:textId="2CD35703" w:rsidR="00BF0E9A" w:rsidRPr="002A3445" w:rsidRDefault="009D09FE" w:rsidP="00BF0E9A">
      <w:pPr>
        <w:pStyle w:val="a1"/>
      </w:pPr>
      <w:r>
        <w:t>стабильное интернет-соединение</w:t>
      </w:r>
      <w:r w:rsidR="00BF0E9A">
        <w:t>.</w:t>
      </w:r>
    </w:p>
    <w:sectPr w:rsidR="00BF0E9A" w:rsidRPr="002A3445" w:rsidSect="007B1296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0F6C" w14:textId="77777777" w:rsidR="00265B0D" w:rsidRDefault="00265B0D" w:rsidP="007B1296">
      <w:r>
        <w:separator/>
      </w:r>
    </w:p>
  </w:endnote>
  <w:endnote w:type="continuationSeparator" w:id="0">
    <w:p w14:paraId="2320BAB7" w14:textId="77777777" w:rsidR="00265B0D" w:rsidRDefault="00265B0D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08F24033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6036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EEA2C" w14:textId="77777777" w:rsidR="00265B0D" w:rsidRDefault="00265B0D" w:rsidP="007B1296">
      <w:r>
        <w:separator/>
      </w:r>
    </w:p>
  </w:footnote>
  <w:footnote w:type="continuationSeparator" w:id="0">
    <w:p w14:paraId="4CA2BBFB" w14:textId="77777777" w:rsidR="00265B0D" w:rsidRDefault="00265B0D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6CE84CC1"/>
    <w:multiLevelType w:val="multilevel"/>
    <w:tmpl w:val="7B9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66DC0"/>
    <w:multiLevelType w:val="multilevel"/>
    <w:tmpl w:val="68F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888970">
    <w:abstractNumId w:val="6"/>
  </w:num>
  <w:num w:numId="2" w16cid:durableId="690187771">
    <w:abstractNumId w:val="3"/>
  </w:num>
  <w:num w:numId="3" w16cid:durableId="1297679529">
    <w:abstractNumId w:val="2"/>
  </w:num>
  <w:num w:numId="4" w16cid:durableId="1279532168">
    <w:abstractNumId w:val="2"/>
    <w:lvlOverride w:ilvl="0">
      <w:startOverride w:val="1"/>
    </w:lvlOverride>
  </w:num>
  <w:num w:numId="5" w16cid:durableId="1549606423">
    <w:abstractNumId w:val="2"/>
    <w:lvlOverride w:ilvl="0">
      <w:startOverride w:val="1"/>
    </w:lvlOverride>
  </w:num>
  <w:num w:numId="6" w16cid:durableId="1551262316">
    <w:abstractNumId w:val="4"/>
  </w:num>
  <w:num w:numId="7" w16cid:durableId="955796990">
    <w:abstractNumId w:val="5"/>
  </w:num>
  <w:num w:numId="8" w16cid:durableId="998189395">
    <w:abstractNumId w:val="1"/>
  </w:num>
  <w:num w:numId="9" w16cid:durableId="483132825">
    <w:abstractNumId w:val="0"/>
  </w:num>
  <w:num w:numId="10" w16cid:durableId="959993070">
    <w:abstractNumId w:val="9"/>
  </w:num>
  <w:num w:numId="11" w16cid:durableId="880437566">
    <w:abstractNumId w:val="7"/>
  </w:num>
  <w:num w:numId="12" w16cid:durableId="1569729092">
    <w:abstractNumId w:val="8"/>
  </w:num>
  <w:num w:numId="13" w16cid:durableId="1963421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44F"/>
    <w:rsid w:val="00003CB1"/>
    <w:rsid w:val="00006D8A"/>
    <w:rsid w:val="00022EAD"/>
    <w:rsid w:val="00041B32"/>
    <w:rsid w:val="00046A82"/>
    <w:rsid w:val="000547B5"/>
    <w:rsid w:val="00070444"/>
    <w:rsid w:val="00071534"/>
    <w:rsid w:val="00084431"/>
    <w:rsid w:val="000B2040"/>
    <w:rsid w:val="000C03D0"/>
    <w:rsid w:val="00122DF6"/>
    <w:rsid w:val="0012651F"/>
    <w:rsid w:val="00126FE5"/>
    <w:rsid w:val="00135AB1"/>
    <w:rsid w:val="00154AC6"/>
    <w:rsid w:val="00157D07"/>
    <w:rsid w:val="00167928"/>
    <w:rsid w:val="0018210A"/>
    <w:rsid w:val="00197EED"/>
    <w:rsid w:val="001B17C1"/>
    <w:rsid w:val="001B5082"/>
    <w:rsid w:val="001B5A61"/>
    <w:rsid w:val="00200503"/>
    <w:rsid w:val="002037EC"/>
    <w:rsid w:val="0022213E"/>
    <w:rsid w:val="0022470A"/>
    <w:rsid w:val="00230654"/>
    <w:rsid w:val="00234EB9"/>
    <w:rsid w:val="00244503"/>
    <w:rsid w:val="00265B0D"/>
    <w:rsid w:val="00267E9D"/>
    <w:rsid w:val="0029075A"/>
    <w:rsid w:val="0029217B"/>
    <w:rsid w:val="002A3445"/>
    <w:rsid w:val="002D5F2F"/>
    <w:rsid w:val="002E1075"/>
    <w:rsid w:val="002E573E"/>
    <w:rsid w:val="002F1F23"/>
    <w:rsid w:val="00313BD4"/>
    <w:rsid w:val="003140F3"/>
    <w:rsid w:val="00333DDD"/>
    <w:rsid w:val="00350DEC"/>
    <w:rsid w:val="003616AA"/>
    <w:rsid w:val="00362590"/>
    <w:rsid w:val="00390F2E"/>
    <w:rsid w:val="003A40F8"/>
    <w:rsid w:val="003A60F5"/>
    <w:rsid w:val="003A6D6C"/>
    <w:rsid w:val="003B5AA3"/>
    <w:rsid w:val="003F0EA0"/>
    <w:rsid w:val="003F266D"/>
    <w:rsid w:val="003F696A"/>
    <w:rsid w:val="00446D2F"/>
    <w:rsid w:val="00473C53"/>
    <w:rsid w:val="00485388"/>
    <w:rsid w:val="004C3681"/>
    <w:rsid w:val="004D1C92"/>
    <w:rsid w:val="004D1D4C"/>
    <w:rsid w:val="004D2CE9"/>
    <w:rsid w:val="00513260"/>
    <w:rsid w:val="00516A96"/>
    <w:rsid w:val="00540F99"/>
    <w:rsid w:val="00547AB8"/>
    <w:rsid w:val="005728C6"/>
    <w:rsid w:val="005842D8"/>
    <w:rsid w:val="005976D6"/>
    <w:rsid w:val="005C6335"/>
    <w:rsid w:val="005D0FDF"/>
    <w:rsid w:val="005D10F9"/>
    <w:rsid w:val="00650BF9"/>
    <w:rsid w:val="00670A29"/>
    <w:rsid w:val="00682EC2"/>
    <w:rsid w:val="00685504"/>
    <w:rsid w:val="006947D9"/>
    <w:rsid w:val="006B2E38"/>
    <w:rsid w:val="006C3461"/>
    <w:rsid w:val="006D0C39"/>
    <w:rsid w:val="006F6A48"/>
    <w:rsid w:val="006F7F5B"/>
    <w:rsid w:val="00701393"/>
    <w:rsid w:val="00711564"/>
    <w:rsid w:val="00711A48"/>
    <w:rsid w:val="00715B4C"/>
    <w:rsid w:val="00775943"/>
    <w:rsid w:val="007B1296"/>
    <w:rsid w:val="007B43F3"/>
    <w:rsid w:val="007E784F"/>
    <w:rsid w:val="007F4D89"/>
    <w:rsid w:val="00800364"/>
    <w:rsid w:val="00810637"/>
    <w:rsid w:val="0081250B"/>
    <w:rsid w:val="008156AB"/>
    <w:rsid w:val="008350C3"/>
    <w:rsid w:val="0083534A"/>
    <w:rsid w:val="0084608B"/>
    <w:rsid w:val="008532F7"/>
    <w:rsid w:val="00871F21"/>
    <w:rsid w:val="00885A05"/>
    <w:rsid w:val="008900FC"/>
    <w:rsid w:val="00891E1F"/>
    <w:rsid w:val="008976F7"/>
    <w:rsid w:val="008A3D99"/>
    <w:rsid w:val="008A7779"/>
    <w:rsid w:val="008C6246"/>
    <w:rsid w:val="00907A2C"/>
    <w:rsid w:val="009171D5"/>
    <w:rsid w:val="00927D29"/>
    <w:rsid w:val="009422C4"/>
    <w:rsid w:val="009500FD"/>
    <w:rsid w:val="009532B6"/>
    <w:rsid w:val="009540B4"/>
    <w:rsid w:val="0097344F"/>
    <w:rsid w:val="009772FB"/>
    <w:rsid w:val="009A5998"/>
    <w:rsid w:val="009C61C2"/>
    <w:rsid w:val="009D09FE"/>
    <w:rsid w:val="009F0C54"/>
    <w:rsid w:val="00A15409"/>
    <w:rsid w:val="00A23795"/>
    <w:rsid w:val="00A57474"/>
    <w:rsid w:val="00A9702A"/>
    <w:rsid w:val="00AA6036"/>
    <w:rsid w:val="00AE0F58"/>
    <w:rsid w:val="00AE7A32"/>
    <w:rsid w:val="00B07458"/>
    <w:rsid w:val="00B1423E"/>
    <w:rsid w:val="00B34F35"/>
    <w:rsid w:val="00B44A6D"/>
    <w:rsid w:val="00B64EC5"/>
    <w:rsid w:val="00B716EE"/>
    <w:rsid w:val="00B73778"/>
    <w:rsid w:val="00BA4020"/>
    <w:rsid w:val="00BB22C1"/>
    <w:rsid w:val="00BE2E89"/>
    <w:rsid w:val="00BF0E9A"/>
    <w:rsid w:val="00C02CA6"/>
    <w:rsid w:val="00C706EA"/>
    <w:rsid w:val="00C871DC"/>
    <w:rsid w:val="00C934F9"/>
    <w:rsid w:val="00CA55AD"/>
    <w:rsid w:val="00CB5F04"/>
    <w:rsid w:val="00CC3301"/>
    <w:rsid w:val="00CD6B44"/>
    <w:rsid w:val="00CE3B5E"/>
    <w:rsid w:val="00CE58C3"/>
    <w:rsid w:val="00D034B5"/>
    <w:rsid w:val="00D160AE"/>
    <w:rsid w:val="00D51EAF"/>
    <w:rsid w:val="00D56F33"/>
    <w:rsid w:val="00D96D59"/>
    <w:rsid w:val="00DD2D10"/>
    <w:rsid w:val="00DD2E9E"/>
    <w:rsid w:val="00E0189A"/>
    <w:rsid w:val="00E46B85"/>
    <w:rsid w:val="00E65693"/>
    <w:rsid w:val="00E86806"/>
    <w:rsid w:val="00E93448"/>
    <w:rsid w:val="00ED2643"/>
    <w:rsid w:val="00EE2660"/>
    <w:rsid w:val="00EE57BF"/>
    <w:rsid w:val="00F116CE"/>
    <w:rsid w:val="00F233FB"/>
    <w:rsid w:val="00F31BF1"/>
    <w:rsid w:val="00F359E2"/>
    <w:rsid w:val="00F44D11"/>
    <w:rsid w:val="00F65B90"/>
    <w:rsid w:val="00FC398A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641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D034B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8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BB426-831D-4143-8425-3D74BEB78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24</TotalTime>
  <Pages>5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Степан Герасименко</cp:lastModifiedBy>
  <cp:revision>9</cp:revision>
  <dcterms:created xsi:type="dcterms:W3CDTF">2025-10-30T07:54:00Z</dcterms:created>
  <dcterms:modified xsi:type="dcterms:W3CDTF">2025-10-30T08:32:00Z</dcterms:modified>
</cp:coreProperties>
</file>